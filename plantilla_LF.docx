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webSettings.xml" ContentType="application/vnd.openxmlformats-officedocument.wordprocessingml.webSettings+xml"/>
  <Override PartName="/word/glossary/document.xml" ContentType="application/vnd.openxmlformats-officedocument.wordprocessingml.document.glossary+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33AD2" w:rsidRDefault="00233AD2" w14:paraId="1E6492A4" w14:textId="77777777">
      <w:pPr>
        <w:widowControl/>
        <w:autoSpaceDE/>
        <w:autoSpaceDN/>
        <w:spacing w:before="0" w:after="160" w:line="259" w:lineRule="auto"/>
        <w:jc w:val="left"/>
      </w:pPr>
      <w:r w:rsidRPr="00233AD2">
        <w:rPr>
          <w:noProof/>
        </w:rPr>
        <w:drawing>
          <wp:anchor distT="0" distB="0" distL="114300" distR="114300" simplePos="0" relativeHeight="251679744" behindDoc="1" locked="0" layoutInCell="1" allowOverlap="1" wp14:anchorId="4892112D" wp14:editId="26A9D0CD">
            <wp:simplePos x="0" y="0"/>
            <wp:positionH relativeFrom="column">
              <wp:posOffset>-729615</wp:posOffset>
            </wp:positionH>
            <wp:positionV relativeFrom="paragraph">
              <wp:posOffset>-900430</wp:posOffset>
            </wp:positionV>
            <wp:extent cx="7788174" cy="10067925"/>
            <wp:effectExtent l="0" t="0" r="3810" b="0"/>
            <wp:wrapNone/>
            <wp:docPr id="71475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53372" name=""/>
                    <pic:cNvPicPr/>
                  </pic:nvPicPr>
                  <pic:blipFill>
                    <a:blip r:embed="rId8">
                      <a:extLst>
                        <a:ext uri="{28A0092B-C50C-407E-A947-70E740481C1C}">
                          <a14:useLocalDpi xmlns:a14="http://schemas.microsoft.com/office/drawing/2010/main" val="0"/>
                        </a:ext>
                      </a:extLst>
                    </a:blip>
                    <a:stretch>
                      <a:fillRect/>
                    </a:stretch>
                  </pic:blipFill>
                  <pic:spPr>
                    <a:xfrm>
                      <a:off x="0" y="0"/>
                      <a:ext cx="7795007" cy="10076759"/>
                    </a:xfrm>
                    <a:prstGeom prst="rect">
                      <a:avLst/>
                    </a:prstGeom>
                  </pic:spPr>
                </pic:pic>
              </a:graphicData>
            </a:graphic>
            <wp14:sizeRelH relativeFrom="margin">
              <wp14:pctWidth>0</wp14:pctWidth>
            </wp14:sizeRelH>
            <wp14:sizeRelV relativeFrom="margin">
              <wp14:pctHeight>0</wp14:pctHeight>
            </wp14:sizeRelV>
          </wp:anchor>
        </w:drawing>
      </w:r>
    </w:p>
    <w:p w:rsidR="00233AD2" w:rsidRDefault="00233AD2" w14:paraId="135A65F6" w14:textId="77777777">
      <w:pPr>
        <w:widowControl/>
        <w:autoSpaceDE/>
        <w:autoSpaceDN/>
        <w:spacing w:before="0" w:after="160" w:line="259" w:lineRule="auto"/>
        <w:jc w:val="left"/>
      </w:pPr>
    </w:p>
    <w:p w:rsidR="00233AD2" w:rsidRDefault="00233AD2" w14:paraId="0E0653AE" w14:textId="77777777">
      <w:pPr>
        <w:widowControl/>
        <w:autoSpaceDE/>
        <w:autoSpaceDN/>
        <w:spacing w:before="0" w:after="160" w:line="259" w:lineRule="auto"/>
        <w:jc w:val="left"/>
      </w:pPr>
    </w:p>
    <w:p w:rsidR="00233AD2" w:rsidRDefault="00233AD2" w14:paraId="23C4EE5D" w14:textId="77777777">
      <w:pPr>
        <w:widowControl/>
        <w:autoSpaceDE/>
        <w:autoSpaceDN/>
        <w:spacing w:before="0" w:after="160" w:line="259" w:lineRule="auto"/>
        <w:jc w:val="left"/>
      </w:pPr>
    </w:p>
    <w:p w:rsidR="00233AD2" w:rsidRDefault="00233AD2" w14:paraId="54F92972" w14:textId="77777777">
      <w:pPr>
        <w:widowControl/>
        <w:autoSpaceDE/>
        <w:autoSpaceDN/>
        <w:spacing w:before="0" w:after="160" w:line="259" w:lineRule="auto"/>
        <w:jc w:val="left"/>
      </w:pPr>
    </w:p>
    <w:p w:rsidR="00233AD2" w:rsidRDefault="00233AD2" w14:paraId="75B7D513" w14:textId="77777777">
      <w:pPr>
        <w:widowControl/>
        <w:autoSpaceDE/>
        <w:autoSpaceDN/>
        <w:spacing w:before="0" w:after="160" w:line="259" w:lineRule="auto"/>
        <w:jc w:val="left"/>
      </w:pPr>
    </w:p>
    <w:p w:rsidR="00233AD2" w:rsidRDefault="00233AD2" w14:paraId="287631DD" w14:textId="77777777">
      <w:pPr>
        <w:widowControl/>
        <w:autoSpaceDE/>
        <w:autoSpaceDN/>
        <w:spacing w:before="0" w:after="160" w:line="259" w:lineRule="auto"/>
        <w:jc w:val="left"/>
      </w:pPr>
    </w:p>
    <w:p w:rsidR="00233AD2" w:rsidRDefault="00233AD2" w14:paraId="5963BDC8" w14:textId="77777777">
      <w:pPr>
        <w:widowControl/>
        <w:autoSpaceDE/>
        <w:autoSpaceDN/>
        <w:spacing w:before="0" w:after="160" w:line="259" w:lineRule="auto"/>
        <w:jc w:val="left"/>
      </w:pPr>
    </w:p>
    <w:p w:rsidR="00233AD2" w:rsidRDefault="00233AD2" w14:paraId="62747AF8" w14:textId="77777777">
      <w:pPr>
        <w:widowControl/>
        <w:autoSpaceDE/>
        <w:autoSpaceDN/>
        <w:spacing w:before="0" w:after="160" w:line="259" w:lineRule="auto"/>
        <w:jc w:val="left"/>
      </w:pPr>
    </w:p>
    <w:p w:rsidR="00233AD2" w:rsidRDefault="00233AD2" w14:paraId="299E69B7" w14:textId="77777777">
      <w:pPr>
        <w:widowControl/>
        <w:autoSpaceDE/>
        <w:autoSpaceDN/>
        <w:spacing w:before="0" w:after="160" w:line="259" w:lineRule="auto"/>
        <w:jc w:val="left"/>
      </w:pPr>
    </w:p>
    <w:p w:rsidR="00233AD2" w:rsidRDefault="00233AD2" w14:paraId="3D4A615B" w14:textId="77777777">
      <w:pPr>
        <w:widowControl/>
        <w:autoSpaceDE/>
        <w:autoSpaceDN/>
        <w:spacing w:before="0" w:after="160" w:line="259" w:lineRule="auto"/>
        <w:jc w:val="left"/>
      </w:pPr>
    </w:p>
    <w:p w:rsidR="00233AD2" w:rsidRDefault="00233AD2" w14:paraId="6985ABA9" w14:textId="77777777">
      <w:pPr>
        <w:widowControl/>
        <w:autoSpaceDE/>
        <w:autoSpaceDN/>
        <w:spacing w:before="0" w:after="160" w:line="259" w:lineRule="auto"/>
        <w:jc w:val="left"/>
      </w:pPr>
    </w:p>
    <w:p w:rsidR="00233AD2" w:rsidRDefault="00233AD2" w14:paraId="481756CC" w14:textId="77777777">
      <w:pPr>
        <w:widowControl/>
        <w:autoSpaceDE/>
        <w:autoSpaceDN/>
        <w:spacing w:before="0" w:after="160" w:line="259" w:lineRule="auto"/>
        <w:jc w:val="left"/>
      </w:pPr>
    </w:p>
    <w:p w:rsidR="00233AD2" w:rsidRDefault="00233AD2" w14:paraId="4269B93C" w14:textId="77777777">
      <w:pPr>
        <w:widowControl/>
        <w:autoSpaceDE/>
        <w:autoSpaceDN/>
        <w:spacing w:before="0" w:after="160" w:line="259" w:lineRule="auto"/>
        <w:jc w:val="left"/>
      </w:pPr>
    </w:p>
    <w:p w:rsidR="00233AD2" w:rsidRDefault="00233AD2" w14:paraId="6CF40690" w14:textId="77777777">
      <w:pPr>
        <w:widowControl/>
        <w:autoSpaceDE/>
        <w:autoSpaceDN/>
        <w:spacing w:before="0" w:after="160" w:line="259" w:lineRule="auto"/>
        <w:jc w:val="left"/>
      </w:pPr>
    </w:p>
    <w:p w:rsidR="00233AD2" w:rsidP="00233AD2" w:rsidRDefault="00233AD2" w14:paraId="68ACC55C" w14:textId="11E8B5D1">
      <w:pPr>
        <w:pStyle w:val="Title"/>
      </w:pPr>
      <w:r>
        <w:t>Nombre de</w:t>
      </w:r>
      <w:r w:rsidR="0040581F">
        <w:t xml:space="preserve"> </w:t>
      </w:r>
      <w:r>
        <w:t>l</w:t>
      </w:r>
      <w:r w:rsidR="0040581F">
        <w:t>a lectura</w:t>
      </w:r>
    </w:p>
    <w:p w:rsidRPr="00233AD2" w:rsidR="00233AD2" w:rsidP="00233AD2" w:rsidRDefault="00233AD2" w14:paraId="471C4EC9" w14:textId="77777777"/>
    <w:p w:rsidR="00233AD2" w:rsidRDefault="00233AD2" w14:paraId="2407523B" w14:textId="77777777">
      <w:pPr>
        <w:widowControl/>
        <w:autoSpaceDE/>
        <w:autoSpaceDN/>
        <w:spacing w:before="0" w:after="160" w:line="259" w:lineRule="auto"/>
        <w:jc w:val="left"/>
      </w:pPr>
    </w:p>
    <w:p w:rsidR="00233AD2" w:rsidRDefault="00233AD2" w14:paraId="47EA79C6" w14:textId="77777777">
      <w:pPr>
        <w:widowControl/>
        <w:autoSpaceDE/>
        <w:autoSpaceDN/>
        <w:spacing w:before="0" w:after="160" w:line="259" w:lineRule="auto"/>
        <w:jc w:val="left"/>
      </w:pPr>
    </w:p>
    <w:p w:rsidR="00233AD2" w:rsidRDefault="00233AD2" w14:paraId="094E80B1" w14:textId="77777777">
      <w:pPr>
        <w:widowControl/>
        <w:autoSpaceDE/>
        <w:autoSpaceDN/>
        <w:spacing w:before="0" w:after="160" w:line="259" w:lineRule="auto"/>
        <w:jc w:val="left"/>
      </w:pPr>
    </w:p>
    <w:p w:rsidR="00233AD2" w:rsidRDefault="00233AD2" w14:paraId="23ABBF06" w14:textId="77777777">
      <w:pPr>
        <w:widowControl/>
        <w:autoSpaceDE/>
        <w:autoSpaceDN/>
        <w:spacing w:before="0" w:after="160" w:line="259" w:lineRule="auto"/>
        <w:jc w:val="left"/>
      </w:pPr>
    </w:p>
    <w:p w:rsidR="00233AD2" w:rsidRDefault="00233AD2" w14:paraId="0ECC0FEA" w14:textId="77777777">
      <w:pPr>
        <w:widowControl/>
        <w:autoSpaceDE/>
        <w:autoSpaceDN/>
        <w:spacing w:before="0" w:after="160" w:line="259" w:lineRule="auto"/>
        <w:jc w:val="left"/>
        <w:rPr>
          <w:szCs w:val="24"/>
        </w:rPr>
      </w:pPr>
      <w:r>
        <w:br w:type="page"/>
      </w:r>
    </w:p>
    <w:p w:rsidR="009C01FF" w:rsidP="009965B1" w:rsidRDefault="00233AD2" w14:paraId="458B4977" w14:textId="77777777">
      <w:pPr>
        <w:pStyle w:val="BodyText"/>
      </w:pPr>
      <w:r w:rsidRPr="00233AD2">
        <w:rPr>
          <w:noProof/>
        </w:rPr>
        <w:drawing>
          <wp:anchor distT="0" distB="0" distL="114300" distR="114300" simplePos="0" relativeHeight="251680768" behindDoc="1" locked="0" layoutInCell="1" allowOverlap="1" wp14:anchorId="5BBC2010" wp14:editId="5B26EC9D">
            <wp:simplePos x="0" y="0"/>
            <wp:positionH relativeFrom="column">
              <wp:posOffset>-729616</wp:posOffset>
            </wp:positionH>
            <wp:positionV relativeFrom="paragraph">
              <wp:posOffset>-871855</wp:posOffset>
            </wp:positionV>
            <wp:extent cx="7781925" cy="10044240"/>
            <wp:effectExtent l="0" t="0" r="0" b="0"/>
            <wp:wrapNone/>
            <wp:docPr id="121192885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28854" name="Picture 1"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792131" cy="10057413"/>
                    </a:xfrm>
                    <a:prstGeom prst="rect">
                      <a:avLst/>
                    </a:prstGeom>
                  </pic:spPr>
                </pic:pic>
              </a:graphicData>
            </a:graphic>
            <wp14:sizeRelH relativeFrom="margin">
              <wp14:pctWidth>0</wp14:pctWidth>
            </wp14:sizeRelH>
            <wp14:sizeRelV relativeFrom="margin">
              <wp14:pctHeight>0</wp14:pctHeight>
            </wp14:sizeRelV>
          </wp:anchor>
        </w:drawing>
      </w:r>
    </w:p>
    <w:p w:rsidR="00233AD2" w:rsidP="00233AD2" w:rsidRDefault="00233AD2" w14:paraId="0B8E42AF" w14:textId="77777777">
      <w:pPr>
        <w:pStyle w:val="Ttulocontenido"/>
        <w:numPr>
          <w:ilvl w:val="0"/>
          <w:numId w:val="0"/>
        </w:numPr>
        <w:ind w:left="720" w:hanging="720"/>
        <w:rPr>
          <w:rStyle w:val="TtulocontenidoCar"/>
        </w:rPr>
      </w:pPr>
    </w:p>
    <w:p w:rsidR="00233AD2" w:rsidP="00233AD2" w:rsidRDefault="00233AD2" w14:paraId="6BA0EEFD" w14:textId="77777777">
      <w:pPr>
        <w:pStyle w:val="Ttulocontenido"/>
        <w:numPr>
          <w:ilvl w:val="0"/>
          <w:numId w:val="0"/>
        </w:numPr>
        <w:ind w:left="720" w:hanging="720"/>
        <w:rPr>
          <w:rStyle w:val="TtulocontenidoCar"/>
        </w:rPr>
      </w:pPr>
    </w:p>
    <w:p w:rsidR="00233AD2" w:rsidP="00233AD2" w:rsidRDefault="00233AD2" w14:paraId="17FD61B0" w14:textId="77777777">
      <w:pPr>
        <w:pStyle w:val="Ttulocontenido"/>
        <w:numPr>
          <w:ilvl w:val="0"/>
          <w:numId w:val="0"/>
        </w:numPr>
        <w:ind w:left="720" w:hanging="720"/>
        <w:rPr>
          <w:rStyle w:val="TtulocontenidoCar"/>
        </w:rPr>
      </w:pPr>
    </w:p>
    <w:p w:rsidR="00233AD2" w:rsidP="00233AD2" w:rsidRDefault="00233AD2" w14:paraId="6E99677D" w14:textId="77777777">
      <w:pPr>
        <w:pStyle w:val="Ttulocontenido"/>
        <w:numPr>
          <w:ilvl w:val="0"/>
          <w:numId w:val="0"/>
        </w:numPr>
        <w:ind w:left="720" w:hanging="720"/>
        <w:rPr>
          <w:rStyle w:val="TtulocontenidoCar"/>
        </w:rPr>
      </w:pPr>
    </w:p>
    <w:p w:rsidR="00233AD2" w:rsidP="00233AD2" w:rsidRDefault="00233AD2" w14:paraId="0E241C5A" w14:textId="77777777">
      <w:pPr>
        <w:pStyle w:val="Ttulocontenido"/>
        <w:numPr>
          <w:ilvl w:val="0"/>
          <w:numId w:val="0"/>
        </w:numPr>
        <w:ind w:left="720" w:hanging="720"/>
        <w:rPr>
          <w:rStyle w:val="TtulocontenidoCar"/>
        </w:rPr>
      </w:pPr>
    </w:p>
    <w:p w:rsidR="0035235B" w:rsidP="006907D2" w:rsidRDefault="00233AD2" w14:paraId="1A605894" w14:textId="77777777">
      <w:pPr>
        <w:pStyle w:val="Ttulocontenido"/>
        <w:rPr>
          <w:rStyle w:val="TtulocontenidoCar"/>
        </w:rPr>
      </w:pPr>
      <w:r>
        <w:rPr>
          <w:rStyle w:val="TtulocontenidoCar"/>
        </w:rPr>
        <w:t>Introducción</w:t>
      </w:r>
    </w:p>
    <w:p w:rsidR="00233AD2" w:rsidP="006907D2" w:rsidRDefault="00233AD2" w14:paraId="7D32DBDC" w14:textId="77777777">
      <w:pPr>
        <w:pStyle w:val="Ttulocontenido"/>
        <w:rPr>
          <w:rStyle w:val="TtulocontenidoCar"/>
        </w:rPr>
      </w:pPr>
      <w:r w:rsidRPr="00746DAA">
        <w:rPr>
          <w:rStyle w:val="TtulocontenidoCar"/>
        </w:rPr>
        <w:t>Título</w:t>
      </w:r>
      <w:r>
        <w:rPr>
          <w:rStyle w:val="TtulocontenidoCar"/>
        </w:rPr>
        <w:t xml:space="preserve"> A</w:t>
      </w:r>
      <w:r w:rsidRPr="00746DAA">
        <w:rPr>
          <w:rStyle w:val="TtulocontenidoCar"/>
        </w:rPr>
        <w:t xml:space="preserve"> (Ej</w:t>
      </w:r>
      <w:r>
        <w:rPr>
          <w:rStyle w:val="TtulocontenidoCar"/>
        </w:rPr>
        <w:t xml:space="preserve">e </w:t>
      </w:r>
      <w:r w:rsidRPr="00746DAA">
        <w:rPr>
          <w:rStyle w:val="TtulocontenidoCar"/>
        </w:rPr>
        <w:t>Temático del syllabus</w:t>
      </w:r>
      <w:r>
        <w:rPr>
          <w:rStyle w:val="TtulocontenidoCar"/>
        </w:rPr>
        <w:t>)</w:t>
      </w:r>
    </w:p>
    <w:p w:rsidR="006907D2" w:rsidP="006907D2" w:rsidRDefault="006907D2" w14:paraId="23298CAC" w14:textId="77777777">
      <w:pPr>
        <w:pStyle w:val="Ttulocontenido"/>
        <w:rPr>
          <w:rStyle w:val="TtulocontenidoCar"/>
        </w:rPr>
      </w:pPr>
      <w:r w:rsidRPr="00746DAA">
        <w:rPr>
          <w:rStyle w:val="TtulocontenidoCar"/>
        </w:rPr>
        <w:t>Título</w:t>
      </w:r>
      <w:r>
        <w:rPr>
          <w:rStyle w:val="TtulocontenidoCar"/>
        </w:rPr>
        <w:t xml:space="preserve"> B</w:t>
      </w:r>
      <w:r w:rsidRPr="00746DAA">
        <w:rPr>
          <w:rStyle w:val="TtulocontenidoCar"/>
        </w:rPr>
        <w:t xml:space="preserve"> (Ej</w:t>
      </w:r>
      <w:r>
        <w:rPr>
          <w:rStyle w:val="TtulocontenidoCar"/>
        </w:rPr>
        <w:t xml:space="preserve">e </w:t>
      </w:r>
      <w:r w:rsidRPr="00746DAA">
        <w:rPr>
          <w:rStyle w:val="TtulocontenidoCar"/>
        </w:rPr>
        <w:t>Temático del syllabus</w:t>
      </w:r>
      <w:r>
        <w:rPr>
          <w:rStyle w:val="TtulocontenidoCar"/>
        </w:rPr>
        <w:t>)</w:t>
      </w:r>
    </w:p>
    <w:p w:rsidR="006907D2" w:rsidP="006907D2" w:rsidRDefault="006907D2" w14:paraId="0C065ECE" w14:textId="77777777">
      <w:pPr>
        <w:pStyle w:val="Ttulocontenido"/>
        <w:rPr>
          <w:rStyle w:val="TtulocontenidoCar"/>
        </w:rPr>
      </w:pPr>
      <w:r w:rsidRPr="00746DAA">
        <w:rPr>
          <w:rStyle w:val="TtulocontenidoCar"/>
        </w:rPr>
        <w:t>Título</w:t>
      </w:r>
      <w:r>
        <w:rPr>
          <w:rStyle w:val="TtulocontenidoCar"/>
        </w:rPr>
        <w:t xml:space="preserve"> C</w:t>
      </w:r>
      <w:r w:rsidRPr="00746DAA">
        <w:rPr>
          <w:rStyle w:val="TtulocontenidoCar"/>
        </w:rPr>
        <w:t xml:space="preserve"> (Ej</w:t>
      </w:r>
      <w:r>
        <w:rPr>
          <w:rStyle w:val="TtulocontenidoCar"/>
        </w:rPr>
        <w:t xml:space="preserve">e </w:t>
      </w:r>
      <w:r w:rsidRPr="00746DAA">
        <w:rPr>
          <w:rStyle w:val="TtulocontenidoCar"/>
        </w:rPr>
        <w:t>Temático del syllabus</w:t>
      </w:r>
      <w:r>
        <w:rPr>
          <w:rStyle w:val="TtulocontenidoCar"/>
        </w:rPr>
        <w:t>)</w:t>
      </w:r>
    </w:p>
    <w:p w:rsidR="00233AD2" w:rsidP="006907D2" w:rsidRDefault="00233AD2" w14:paraId="6B6FC0C7" w14:textId="77777777">
      <w:pPr>
        <w:pStyle w:val="Ttulocontenido"/>
        <w:rPr>
          <w:rStyle w:val="TtulocontenidoCar"/>
        </w:rPr>
      </w:pPr>
      <w:r>
        <w:rPr>
          <w:rStyle w:val="TtulocontenidoCar"/>
        </w:rPr>
        <w:t>Conclusiones</w:t>
      </w:r>
    </w:p>
    <w:p w:rsidR="006907D2" w:rsidP="006907D2" w:rsidRDefault="006907D2" w14:paraId="3943781F" w14:textId="77777777">
      <w:pPr>
        <w:pStyle w:val="Ttulocontenido"/>
        <w:numPr>
          <w:ilvl w:val="0"/>
          <w:numId w:val="0"/>
        </w:numPr>
        <w:tabs>
          <w:tab w:val="left" w:pos="451"/>
        </w:tabs>
        <w:ind w:left="720" w:hanging="720"/>
        <w:rPr>
          <w:lang w:val="es-CO"/>
        </w:rPr>
      </w:pPr>
    </w:p>
    <w:p w:rsidR="00233AD2" w:rsidP="006907D2" w:rsidRDefault="00233AD2" w14:paraId="6C641167" w14:textId="77777777">
      <w:pPr>
        <w:pStyle w:val="Ttulocontenido"/>
        <w:numPr>
          <w:ilvl w:val="0"/>
          <w:numId w:val="0"/>
        </w:numPr>
        <w:tabs>
          <w:tab w:val="left" w:pos="451"/>
        </w:tabs>
        <w:ind w:left="720" w:hanging="720"/>
        <w:rPr>
          <w:lang w:val="es-CO"/>
        </w:rPr>
      </w:pPr>
    </w:p>
    <w:p w:rsidR="00233AD2" w:rsidP="006907D2" w:rsidRDefault="00233AD2" w14:paraId="55FC9BF2" w14:textId="77777777">
      <w:pPr>
        <w:pStyle w:val="Ttulocontenido"/>
        <w:numPr>
          <w:ilvl w:val="0"/>
          <w:numId w:val="0"/>
        </w:numPr>
        <w:tabs>
          <w:tab w:val="left" w:pos="451"/>
        </w:tabs>
        <w:ind w:left="720" w:hanging="720"/>
        <w:rPr>
          <w:lang w:val="es-CO"/>
        </w:rPr>
      </w:pPr>
      <w:r>
        <w:rPr>
          <w:noProof/>
        </w:rPr>
        <mc:AlternateContent>
          <mc:Choice Requires="wps">
            <w:drawing>
              <wp:anchor distT="0" distB="0" distL="0" distR="0" simplePos="0" relativeHeight="251661312" behindDoc="1" locked="0" layoutInCell="1" allowOverlap="1" wp14:anchorId="7F5024F7" wp14:editId="40A70114">
                <wp:simplePos x="0" y="0"/>
                <wp:positionH relativeFrom="page">
                  <wp:posOffset>762000</wp:posOffset>
                </wp:positionH>
                <wp:positionV relativeFrom="paragraph">
                  <wp:posOffset>787400</wp:posOffset>
                </wp:positionV>
                <wp:extent cx="6388735" cy="483870"/>
                <wp:effectExtent l="0" t="0" r="0" b="0"/>
                <wp:wrapTopAndBottom/>
                <wp:docPr id="950793331" name="docshape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8735" cy="483870"/>
                        </a:xfrm>
                        <a:prstGeom prst="rect">
                          <a:avLst/>
                        </a:prstGeom>
                        <a:solidFill>
                          <a:srgbClr val="E4E4E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E809A7" w:rsidR="00E809A7" w:rsidP="00131AA4" w:rsidRDefault="009C01FF" w14:paraId="652FD0F4" w14:textId="77777777">
                            <w:pPr>
                              <w:ind w:left="142"/>
                              <w:rPr>
                                <w:spacing w:val="-4"/>
                              </w:rPr>
                            </w:pPr>
                            <w:r>
                              <w:rPr>
                                <w:rFonts w:ascii="Nunito Sans"/>
                                <w:b/>
                              </w:rPr>
                              <w:t>Palabras</w:t>
                            </w:r>
                            <w:r>
                              <w:rPr>
                                <w:rFonts w:ascii="Nunito Sans"/>
                                <w:b/>
                                <w:spacing w:val="-3"/>
                              </w:rPr>
                              <w:t xml:space="preserve"> </w:t>
                            </w:r>
                            <w:r>
                              <w:rPr>
                                <w:rFonts w:ascii="Nunito Sans"/>
                                <w:b/>
                              </w:rPr>
                              <w:t>clave:</w:t>
                            </w:r>
                            <w:r>
                              <w:rPr>
                                <w:rFonts w:ascii="Nunito Sans"/>
                                <w:b/>
                                <w:spacing w:val="-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3BF5507">
              <v:shapetype id="_x0000_t202" coordsize="21600,21600" o:spt="202" path="m,l,21600r21600,l21600,xe" w14:anchorId="7F5024F7">
                <v:stroke joinstyle="miter"/>
                <v:path gradientshapeok="t" o:connecttype="rect"/>
              </v:shapetype>
              <v:shape id="docshape14" style="position:absolute;left:0;text-align:left;margin-left:60pt;margin-top:62pt;width:503.05pt;height:38.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e4e4e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">
                <v:textbox inset="0,0,0,0">
                  <w:txbxContent>
                    <w:p w:rsidRPr="00E809A7" w:rsidR="00E809A7" w:rsidP="00131AA4" w:rsidRDefault="009C01FF" w14:paraId="024C5DD0" w14:textId="77777777">
                      <w:pPr>
                        <w:ind w:left="142"/>
                        <w:rPr>
                          <w:spacing w:val="-4"/>
                        </w:rPr>
                      </w:pPr>
                      <w:r>
                        <w:rPr>
                          <w:rFonts w:ascii="Nunito Sans"/>
                          <w:b/>
                        </w:rPr>
                        <w:t>Palabras</w:t>
                      </w:r>
                      <w:r>
                        <w:rPr>
                          <w:rFonts w:ascii="Nunito Sans"/>
                          <w:b/>
                          <w:spacing w:val="-3"/>
                        </w:rPr>
                        <w:t xml:space="preserve"> </w:t>
                      </w:r>
                      <w:r>
                        <w:rPr>
                          <w:rFonts w:ascii="Nunito Sans"/>
                          <w:b/>
                        </w:rPr>
                        <w:t>clave:</w:t>
                      </w:r>
                      <w:r>
                        <w:rPr>
                          <w:rFonts w:ascii="Nunito Sans"/>
                          <w:b/>
                          <w:spacing w:val="-4"/>
                        </w:rPr>
                        <w:t xml:space="preserve"> </w:t>
                      </w:r>
                    </w:p>
                  </w:txbxContent>
                </v:textbox>
                <w10:wrap type="topAndBottom" anchorx="page"/>
              </v:shape>
            </w:pict>
          </mc:Fallback>
        </mc:AlternateContent>
      </w:r>
    </w:p>
    <w:p w:rsidRPr="006907D2" w:rsidR="0035235B" w:rsidP="006907D2" w:rsidRDefault="0035235B" w14:paraId="56F772BF" w14:textId="77777777">
      <w:pPr>
        <w:pStyle w:val="Ttulocontenido"/>
        <w:numPr>
          <w:ilvl w:val="0"/>
          <w:numId w:val="0"/>
        </w:numPr>
        <w:tabs>
          <w:tab w:val="left" w:pos="451"/>
        </w:tabs>
        <w:ind w:left="720" w:hanging="720"/>
        <w:rPr>
          <w:spacing w:val="-7"/>
          <w:szCs w:val="24"/>
          <w:lang w:val="es-CO"/>
        </w:rPr>
      </w:pPr>
      <w:r w:rsidRPr="006907D2">
        <w:rPr>
          <w:lang w:val="es-CO"/>
        </w:rPr>
        <w:br w:type="page"/>
      </w:r>
    </w:p>
    <w:p w:rsidRPr="001D4C28" w:rsidR="001D4C28" w:rsidP="00800BDF" w:rsidRDefault="009C01FF" w14:paraId="6DF9EF70" w14:textId="77777777">
      <w:pPr>
        <w:pStyle w:val="Ttulodeprimernivel"/>
      </w:pPr>
      <w:r w:rsidRPr="00F95F9E">
        <w:t>Introducción</w:t>
      </w:r>
      <w:r w:rsidRPr="002B3F95">
        <w:t xml:space="preserve"> </w:t>
      </w:r>
    </w:p>
    <w:p w:rsidR="00243B20" w:rsidP="00243B20" w:rsidRDefault="00243B20" w14:paraId="286384AA" w14:textId="77777777">
      <w:r>
        <w:t>Redacte uno o varios párrafos que le permitan al estudiante activar sus conocimientos previos sobre los temas que se abordan en la unidad, que además lo motive y le dé pistas de lo que va a encontrar. En esta sección se debe incluir una exposición de la temática sin listar el contenido, Por ejemplo: ponga cifras, cuente causas o consecuencias de situaciones particulares, datos interesantes, anécdotas, problemas, preguntas, ejemplos, etc. Establezca relaciones contextuales con el desarrollo temático y los indicadores de la unidad</w:t>
      </w:r>
    </w:p>
    <w:p w:rsidRPr="00F95F9E" w:rsidR="00F95F9E" w:rsidP="00800BDF" w:rsidRDefault="00C14849" w14:paraId="0CE533AB" w14:textId="77777777">
      <w:pPr>
        <w:pStyle w:val="Ttulodeprimernivel"/>
      </w:pPr>
      <w:r>
        <w:t>Cuerpo del texto</w:t>
      </w:r>
    </w:p>
    <w:p w:rsidR="00504368" w:rsidP="00504368" w:rsidRDefault="00504368" w14:paraId="4FFBECA7" w14:textId="77777777">
      <w:r w:rsidRPr="00D3746B">
        <w:t>Recuerde que esta parte del texto debe evidenciar un proceso de trasposición didáctica (La transposición didáctica es un proceso en el cual el saber científico o académico sufre una serie de transformaciones para adaptarlo a un nivel menos técnico, asequible para alumnos no especializados. Es decir, consiste en modificar un conocimiento sabio o erudito para hacerlo plausible de ser enseñado (Montagud Rubio, 2019</w:t>
      </w:r>
      <w:r>
        <w:t>)</w:t>
      </w:r>
    </w:p>
    <w:p w:rsidR="00F95F9E" w:rsidP="00800BDF" w:rsidRDefault="00B10689" w14:paraId="0EB2B217" w14:textId="77777777">
      <w:pPr>
        <w:pStyle w:val="Ttulosegundonivel"/>
      </w:pPr>
      <w:r w:rsidRPr="003B2608">
        <w:t>Información</w:t>
      </w:r>
      <w:r>
        <w:t xml:space="preserve"> destacada</w:t>
      </w:r>
    </w:p>
    <w:p w:rsidR="00E35F0C" w:rsidP="00E35F0C" w:rsidRDefault="00E35F0C" w14:paraId="7866D3A6" w14:textId="77777777">
      <w:r>
        <w:t>Subraye en negrilla frases, oraciones o datos que considere importantes de destacar en la lectura</w:t>
      </w:r>
    </w:p>
    <w:p w:rsidR="00E35F0C" w:rsidP="003B2608" w:rsidRDefault="00E35F0C" w14:paraId="1BD28975" w14:textId="77777777">
      <w:r>
        <w:t xml:space="preserve">Ejemplo: Sumado a lo anterior, el sector agrícola en Colombia enfrenta problemas de intermediación en las cadenas productivas, impidiendo la estabilización de precios tanto para el productor como para el consumidor final. </w:t>
      </w:r>
      <w:r w:rsidRPr="003B2608">
        <w:rPr>
          <w:b/>
          <w:bCs/>
        </w:rPr>
        <w:t>Durante la pandemia, el sector agropecuario tuvo un buen comportamiento, manteniendo el suministro y abastecimiento de las grandes ciudades del país; sin embargo, la disminución de ingresos de los ciudadanos afectó la demanda de alimentos, afectando así los ingresos de la población campesina</w:t>
      </w:r>
      <w:r>
        <w:t>. Durante el mismo periodo, algunos agricultores del país presentaron problemas de estancamiento de sus productos: el caso de la papa en Boyacá, la yuca y el plátano en Córdoba, y la guayaba en el meta, entre otros, con el agravante de la reducción de precios ofertados por los intermediarios (Cárdenas, 2021).</w:t>
      </w:r>
    </w:p>
    <w:p w:rsidR="00504368" w:rsidP="00800BDF" w:rsidRDefault="00736940" w14:paraId="76F0149C" w14:textId="77777777">
      <w:pPr>
        <w:pStyle w:val="Ttulodeprimernivel"/>
      </w:pPr>
      <w:r w:rsidRPr="002B3F95">
        <w:t xml:space="preserve">Título </w:t>
      </w:r>
      <w:r w:rsidR="003B2608">
        <w:t>de primer nivel</w:t>
      </w:r>
    </w:p>
    <w:p w:rsidR="00E32FAD" w:rsidP="00800BDF" w:rsidRDefault="003B2608" w14:paraId="73538CF8" w14:textId="77777777">
      <w:pPr>
        <w:pStyle w:val="Ttulosegundonivel"/>
      </w:pPr>
      <w:r>
        <w:t>Título de segundo nivel</w:t>
      </w:r>
    </w:p>
    <w:p w:rsidR="00E32FAD" w:rsidP="00800BDF" w:rsidRDefault="00E32FAD" w14:paraId="6754004D" w14:textId="77777777">
      <w:pPr>
        <w:pStyle w:val="Ttulodetercernivel"/>
      </w:pPr>
      <w:r>
        <w:t xml:space="preserve">Título de </w:t>
      </w:r>
      <w:r w:rsidRPr="00E32FAD">
        <w:t>tercer</w:t>
      </w:r>
      <w:r>
        <w:t xml:space="preserve"> nivel</w:t>
      </w:r>
    </w:p>
    <w:p w:rsidR="0035235B" w:rsidP="0035235B" w:rsidRDefault="0035235B" w14:paraId="1C9C6DB4" w14:textId="77777777">
      <w:pPr>
        <w:pStyle w:val="Ttulodeprimernivel"/>
      </w:pPr>
      <w:r>
        <w:t>Otras características de esta plantilla</w:t>
      </w:r>
    </w:p>
    <w:p w:rsidRPr="00782B98" w:rsidR="00AA41DC" w:rsidP="0035235B" w:rsidRDefault="00AA41DC" w14:paraId="3829632A" w14:textId="77777777">
      <w:pPr>
        <w:pStyle w:val="Ttulosegundonivel"/>
      </w:pPr>
      <w:r w:rsidRPr="00800315">
        <w:t xml:space="preserve">Viñetas </w:t>
      </w:r>
    </w:p>
    <w:p w:rsidR="00B6183C" w:rsidP="00B6183C" w:rsidRDefault="006631F1" w14:paraId="26CE14C1" w14:textId="77777777">
      <w:pPr>
        <w:pStyle w:val="Vietanumero"/>
        <w:rPr>
          <w:rStyle w:val="VietaprimernivelCar"/>
        </w:rPr>
      </w:pPr>
      <w:r w:rsidRPr="006631F1">
        <w:rPr>
          <w:rStyle w:val="VietaprimernivelCar"/>
        </w:rPr>
        <w:t>Incorpore</w:t>
      </w:r>
      <w:r w:rsidRPr="00867B02">
        <w:rPr>
          <w:rStyle w:val="VietaprimernivelCar"/>
        </w:rPr>
        <w:t xml:space="preserve"> las viñetas necesarias para ampliar la información</w:t>
      </w:r>
      <w:r>
        <w:rPr>
          <w:rStyle w:val="VietaprimernivelCar"/>
        </w:rPr>
        <w:t>.</w:t>
      </w:r>
    </w:p>
    <w:p w:rsidRPr="006631F1" w:rsidR="006631F1" w:rsidP="587F6469" w:rsidRDefault="006631F1" w14:paraId="4AFF096D" w14:textId="77777777">
      <w:pPr>
        <w:pStyle w:val="vietapunto"/>
        <w:rPr>
          <w:lang w:val="en-US"/>
        </w:rPr>
      </w:pPr>
      <w:r w:rsidRPr="587F6469" w:rsidR="006631F1">
        <w:rPr>
          <w:rStyle w:val="VietaprimernivelCar"/>
          <w:lang w:val="en-US"/>
        </w:rPr>
        <w:t>Incorpore</w:t>
      </w:r>
      <w:r w:rsidRPr="587F6469" w:rsidR="006631F1">
        <w:rPr>
          <w:rStyle w:val="VietaprimernivelCar"/>
          <w:lang w:val="en-US"/>
        </w:rPr>
        <w:t xml:space="preserve"> las </w:t>
      </w:r>
      <w:r w:rsidRPr="587F6469" w:rsidR="006631F1">
        <w:rPr>
          <w:rStyle w:val="VietaprimernivelCar"/>
          <w:lang w:val="en-US"/>
        </w:rPr>
        <w:t>viñetas</w:t>
      </w:r>
      <w:r w:rsidRPr="587F6469" w:rsidR="006631F1">
        <w:rPr>
          <w:rStyle w:val="VietaprimernivelCar"/>
          <w:lang w:val="en-US"/>
        </w:rPr>
        <w:t xml:space="preserve"> </w:t>
      </w:r>
      <w:r w:rsidRPr="587F6469" w:rsidR="006631F1">
        <w:rPr>
          <w:rStyle w:val="VietaprimernivelCar"/>
          <w:lang w:val="en-US"/>
        </w:rPr>
        <w:t>necesarias</w:t>
      </w:r>
      <w:r w:rsidRPr="587F6469" w:rsidR="006631F1">
        <w:rPr>
          <w:rStyle w:val="VietaprimernivelCar"/>
          <w:lang w:val="en-US"/>
        </w:rPr>
        <w:t xml:space="preserve"> para </w:t>
      </w:r>
      <w:r w:rsidRPr="587F6469" w:rsidR="006631F1">
        <w:rPr>
          <w:rStyle w:val="VietaprimernivelCar"/>
          <w:lang w:val="en-US"/>
        </w:rPr>
        <w:t>ampliar</w:t>
      </w:r>
      <w:r w:rsidRPr="587F6469" w:rsidR="006631F1">
        <w:rPr>
          <w:rStyle w:val="VietaprimernivelCar"/>
          <w:lang w:val="en-US"/>
        </w:rPr>
        <w:t xml:space="preserve"> la </w:t>
      </w:r>
      <w:r w:rsidRPr="587F6469" w:rsidR="006631F1">
        <w:rPr>
          <w:rStyle w:val="VietaprimernivelCar"/>
          <w:lang w:val="en-US"/>
        </w:rPr>
        <w:t>información</w:t>
      </w:r>
      <w:r w:rsidRPr="587F6469" w:rsidR="006631F1">
        <w:rPr>
          <w:rStyle w:val="VietaprimernivelCar"/>
          <w:lang w:val="en-US"/>
        </w:rPr>
        <w:t>.</w:t>
      </w:r>
    </w:p>
    <w:p w:rsidR="00B6183C" w:rsidP="587F6469" w:rsidRDefault="006631F1" w14:paraId="35198838" w14:textId="77777777">
      <w:pPr>
        <w:pStyle w:val="Vietaliteral"/>
        <w:rPr>
          <w:rStyle w:val="VietaprimernivelCar"/>
          <w:lang w:val="en-US"/>
        </w:rPr>
      </w:pPr>
      <w:r w:rsidRPr="587F6469" w:rsidR="006631F1">
        <w:rPr>
          <w:rStyle w:val="VietaprimernivelCar"/>
          <w:lang w:val="en-US"/>
        </w:rPr>
        <w:t>Incorpore</w:t>
      </w:r>
      <w:r w:rsidRPr="587F6469" w:rsidR="006631F1">
        <w:rPr>
          <w:rStyle w:val="VietaprimernivelCar"/>
          <w:lang w:val="en-US"/>
        </w:rPr>
        <w:t xml:space="preserve"> las </w:t>
      </w:r>
      <w:r w:rsidRPr="587F6469" w:rsidR="006631F1">
        <w:rPr>
          <w:rStyle w:val="VietaprimernivelCar"/>
          <w:lang w:val="en-US"/>
        </w:rPr>
        <w:t>viñetas</w:t>
      </w:r>
      <w:r w:rsidRPr="587F6469" w:rsidR="006631F1">
        <w:rPr>
          <w:rStyle w:val="VietaprimernivelCar"/>
          <w:lang w:val="en-US"/>
        </w:rPr>
        <w:t xml:space="preserve"> </w:t>
      </w:r>
      <w:r w:rsidRPr="587F6469" w:rsidR="006631F1">
        <w:rPr>
          <w:rStyle w:val="VietaprimernivelCar"/>
          <w:lang w:val="en-US"/>
        </w:rPr>
        <w:t>necesarias</w:t>
      </w:r>
      <w:r w:rsidRPr="587F6469" w:rsidR="006631F1">
        <w:rPr>
          <w:rStyle w:val="VietaprimernivelCar"/>
          <w:lang w:val="en-US"/>
        </w:rPr>
        <w:t xml:space="preserve"> para </w:t>
      </w:r>
      <w:r w:rsidRPr="587F6469" w:rsidR="006631F1">
        <w:rPr>
          <w:rStyle w:val="VietaprimernivelCar"/>
          <w:lang w:val="en-US"/>
        </w:rPr>
        <w:t>ampliar</w:t>
      </w:r>
      <w:r w:rsidRPr="587F6469" w:rsidR="006631F1">
        <w:rPr>
          <w:rStyle w:val="VietaprimernivelCar"/>
          <w:lang w:val="en-US"/>
        </w:rPr>
        <w:t xml:space="preserve"> la </w:t>
      </w:r>
      <w:r w:rsidRPr="587F6469" w:rsidR="006631F1">
        <w:rPr>
          <w:rStyle w:val="VietaprimernivelCar"/>
          <w:lang w:val="en-US"/>
        </w:rPr>
        <w:t>información</w:t>
      </w:r>
      <w:r w:rsidRPr="587F6469" w:rsidR="006631F1">
        <w:rPr>
          <w:rStyle w:val="VietaprimernivelCar"/>
          <w:lang w:val="en-US"/>
        </w:rPr>
        <w:t>.</w:t>
      </w:r>
    </w:p>
    <w:p w:rsidR="00B6183C" w:rsidP="00B6183C" w:rsidRDefault="00B6183C" w14:paraId="2F8B9C38" w14:textId="77777777">
      <w:pPr>
        <w:pStyle w:val="Vietaliteral"/>
        <w:numPr>
          <w:ilvl w:val="0"/>
          <w:numId w:val="0"/>
        </w:numPr>
        <w:rPr>
          <w:rStyle w:val="VietaprimernivelCar"/>
        </w:rPr>
      </w:pPr>
    </w:p>
    <w:p w:rsidR="00216242" w:rsidP="00FB6AD4" w:rsidRDefault="00B6183C" w14:paraId="19F4DBF3" w14:textId="77777777">
      <w:pPr>
        <w:rPr>
          <w:lang w:val="es-419"/>
        </w:rPr>
      </w:pPr>
      <w:r>
        <w:rPr>
          <w:lang w:val="es-419"/>
        </w:rPr>
        <w:t>Al finalizar el uso de las viñeras se debe volver al texto normal para respetar el indexado del texto.</w:t>
      </w:r>
    </w:p>
    <w:p w:rsidRPr="0035235B" w:rsidR="00EF25FD" w:rsidP="00EF25FD" w:rsidRDefault="00E04774" w14:paraId="61A6B751" w14:textId="77777777">
      <w:pPr>
        <w:pStyle w:val="Ttulosegundonivel"/>
        <w:rPr>
          <w:lang w:val="es-419"/>
        </w:rPr>
      </w:pPr>
      <w:r>
        <w:rPr>
          <w:lang w:val="es-419"/>
        </w:rPr>
        <w:t>Cajas de texto flotantes</w:t>
      </w:r>
    </w:p>
    <w:p w:rsidR="00D86EBC" w:rsidP="00EF25FD" w:rsidRDefault="00EF25FD" w14:paraId="53D3878D" w14:textId="77777777">
      <w:r>
        <w:rPr>
          <w:noProof/>
        </w:rPr>
        <mc:AlternateContent xmlns:mc="http://schemas.openxmlformats.org/markup-compatibility/2006">
          <mc:Choice Requires="wpg">
            <w:drawing xmlns:w="http://schemas.openxmlformats.org/wordprocessingml/2006/main">
              <wp:inline xmlns:wp14="http://schemas.microsoft.com/office/word/2010/wordprocessingDrawing" xmlns:wp="http://schemas.openxmlformats.org/drawingml/2006/wordprocessingDrawing" distT="0" distB="0" distL="0" distR="0" wp14:anchorId="61E14517" wp14:editId="1A24619E">
                <wp:extent cx="5039995" cy="1800225"/>
                <wp:effectExtent l="0" t="0" r="8255" b="9525"/>
                <wp:docPr id="2116133328" name="Grupo 3"/>
                <wp:cNvGraphicFramePr>
                  <a:graphicFrameLocks xmlns:a="http://schemas.openxmlformats.org/drawingml/2006/main"/>
                </wp:cNvGraphicFramePr>
                <a:graphic xmlns:a="http://schemas.openxmlformats.org/drawingml/2006/main">
                  <a:graphicData uri="http://schemas.microsoft.com/office/word/2010/wordprocessingGroup">
                    <wpg:wgp xmlns:wpg="http://schemas.microsoft.com/office/word/2010/wordprocessingGroup">
                      <wpg:cNvGrpSpPr>
                        <a:grpSpLocks/>
                      </wpg:cNvGrpSpPr>
                      <wpg:grpSpPr bwMode="auto">
                        <a:xfrm>
                          <a:off x="0" y="0"/>
                          <a:ext cx="5039995" cy="1800225"/>
                          <a:chOff x="2210" y="254"/>
                          <a:chExt cx="7937" cy="2835"/>
                        </a:xfrm>
                      </wpg:grpSpPr>
                      <wps:wsp xmlns:wps="http://schemas.microsoft.com/office/word/2010/wordprocessingShape">
                        <wps:cNvPr id="1413166667" name="docshape19"/>
                        <wps:cNvSpPr>
                          <a:spLocks/>
                        </wps:cNvSpPr>
                        <wps:spPr bwMode="auto">
                          <a:xfrm>
                            <a:off x="2210" y="254"/>
                            <a:ext cx="7937" cy="2835"/>
                          </a:xfrm>
                          <a:custGeom>
                            <a:avLst/>
                            <a:gdLst>
                              <a:gd name="T0" fmla="+- 0 9982 2211"/>
                              <a:gd name="T1" fmla="*/ T0 w 7813"/>
                              <a:gd name="T2" fmla="+- 0 254 254"/>
                              <a:gd name="T3" fmla="*/ 254 h 3210"/>
                              <a:gd name="T4" fmla="+- 0 2253 2211"/>
                              <a:gd name="T5" fmla="*/ T4 w 7813"/>
                              <a:gd name="T6" fmla="+- 0 254 254"/>
                              <a:gd name="T7" fmla="*/ 254 h 3210"/>
                              <a:gd name="T8" fmla="+- 0 2236 2211"/>
                              <a:gd name="T9" fmla="*/ T8 w 7813"/>
                              <a:gd name="T10" fmla="+- 0 257 254"/>
                              <a:gd name="T11" fmla="*/ 257 h 3210"/>
                              <a:gd name="T12" fmla="+- 0 2223 2211"/>
                              <a:gd name="T13" fmla="*/ T12 w 7813"/>
                              <a:gd name="T14" fmla="+- 0 266 254"/>
                              <a:gd name="T15" fmla="*/ 266 h 3210"/>
                              <a:gd name="T16" fmla="+- 0 2214 2211"/>
                              <a:gd name="T17" fmla="*/ T16 w 7813"/>
                              <a:gd name="T18" fmla="+- 0 280 254"/>
                              <a:gd name="T19" fmla="*/ 280 h 3210"/>
                              <a:gd name="T20" fmla="+- 0 2211 2211"/>
                              <a:gd name="T21" fmla="*/ T20 w 7813"/>
                              <a:gd name="T22" fmla="+- 0 296 254"/>
                              <a:gd name="T23" fmla="*/ 296 h 3210"/>
                              <a:gd name="T24" fmla="+- 0 2211 2211"/>
                              <a:gd name="T25" fmla="*/ T24 w 7813"/>
                              <a:gd name="T26" fmla="+- 0 3422 254"/>
                              <a:gd name="T27" fmla="*/ 3422 h 3210"/>
                              <a:gd name="T28" fmla="+- 0 2214 2211"/>
                              <a:gd name="T29" fmla="*/ T28 w 7813"/>
                              <a:gd name="T30" fmla="+- 0 3439 254"/>
                              <a:gd name="T31" fmla="*/ 3439 h 3210"/>
                              <a:gd name="T32" fmla="+- 0 2223 2211"/>
                              <a:gd name="T33" fmla="*/ T32 w 7813"/>
                              <a:gd name="T34" fmla="+- 0 3452 254"/>
                              <a:gd name="T35" fmla="*/ 3452 h 3210"/>
                              <a:gd name="T36" fmla="+- 0 2236 2211"/>
                              <a:gd name="T37" fmla="*/ T36 w 7813"/>
                              <a:gd name="T38" fmla="+- 0 3461 254"/>
                              <a:gd name="T39" fmla="*/ 3461 h 3210"/>
                              <a:gd name="T40" fmla="+- 0 2253 2211"/>
                              <a:gd name="T41" fmla="*/ T40 w 7813"/>
                              <a:gd name="T42" fmla="+- 0 3464 254"/>
                              <a:gd name="T43" fmla="*/ 3464 h 3210"/>
                              <a:gd name="T44" fmla="+- 0 9982 2211"/>
                              <a:gd name="T45" fmla="*/ T44 w 7813"/>
                              <a:gd name="T46" fmla="+- 0 3464 254"/>
                              <a:gd name="T47" fmla="*/ 3464 h 3210"/>
                              <a:gd name="T48" fmla="+- 0 9998 2211"/>
                              <a:gd name="T49" fmla="*/ T48 w 7813"/>
                              <a:gd name="T50" fmla="+- 0 3461 254"/>
                              <a:gd name="T51" fmla="*/ 3461 h 3210"/>
                              <a:gd name="T52" fmla="+- 0 10012 2211"/>
                              <a:gd name="T53" fmla="*/ T52 w 7813"/>
                              <a:gd name="T54" fmla="+- 0 3452 254"/>
                              <a:gd name="T55" fmla="*/ 3452 h 3210"/>
                              <a:gd name="T56" fmla="+- 0 10021 2211"/>
                              <a:gd name="T57" fmla="*/ T56 w 7813"/>
                              <a:gd name="T58" fmla="+- 0 3439 254"/>
                              <a:gd name="T59" fmla="*/ 3439 h 3210"/>
                              <a:gd name="T60" fmla="+- 0 10024 2211"/>
                              <a:gd name="T61" fmla="*/ T60 w 7813"/>
                              <a:gd name="T62" fmla="+- 0 3422 254"/>
                              <a:gd name="T63" fmla="*/ 3422 h 3210"/>
                              <a:gd name="T64" fmla="+- 0 10024 2211"/>
                              <a:gd name="T65" fmla="*/ T64 w 7813"/>
                              <a:gd name="T66" fmla="+- 0 296 254"/>
                              <a:gd name="T67" fmla="*/ 296 h 3210"/>
                              <a:gd name="T68" fmla="+- 0 10021 2211"/>
                              <a:gd name="T69" fmla="*/ T68 w 7813"/>
                              <a:gd name="T70" fmla="+- 0 280 254"/>
                              <a:gd name="T71" fmla="*/ 280 h 3210"/>
                              <a:gd name="T72" fmla="+- 0 10012 2211"/>
                              <a:gd name="T73" fmla="*/ T72 w 7813"/>
                              <a:gd name="T74" fmla="+- 0 266 254"/>
                              <a:gd name="T75" fmla="*/ 266 h 3210"/>
                              <a:gd name="T76" fmla="+- 0 9998 2211"/>
                              <a:gd name="T77" fmla="*/ T76 w 7813"/>
                              <a:gd name="T78" fmla="+- 0 257 254"/>
                              <a:gd name="T79" fmla="*/ 257 h 3210"/>
                              <a:gd name="T80" fmla="+- 0 9982 2211"/>
                              <a:gd name="T81" fmla="*/ T80 w 7813"/>
                              <a:gd name="T82" fmla="+- 0 254 254"/>
                              <a:gd name="T83" fmla="*/ 254 h 3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813" h="3210">
                                <a:moveTo>
                                  <a:pt x="7771" y="0"/>
                                </a:moveTo>
                                <a:lnTo>
                                  <a:pt x="42" y="0"/>
                                </a:lnTo>
                                <a:lnTo>
                                  <a:pt x="25" y="3"/>
                                </a:lnTo>
                                <a:lnTo>
                                  <a:pt x="12" y="12"/>
                                </a:lnTo>
                                <a:lnTo>
                                  <a:pt x="3" y="26"/>
                                </a:lnTo>
                                <a:lnTo>
                                  <a:pt x="0" y="42"/>
                                </a:lnTo>
                                <a:lnTo>
                                  <a:pt x="0" y="3168"/>
                                </a:lnTo>
                                <a:lnTo>
                                  <a:pt x="3" y="3185"/>
                                </a:lnTo>
                                <a:lnTo>
                                  <a:pt x="12" y="3198"/>
                                </a:lnTo>
                                <a:lnTo>
                                  <a:pt x="25" y="3207"/>
                                </a:lnTo>
                                <a:lnTo>
                                  <a:pt x="42" y="3210"/>
                                </a:lnTo>
                                <a:lnTo>
                                  <a:pt x="7771" y="3210"/>
                                </a:lnTo>
                                <a:lnTo>
                                  <a:pt x="7787" y="3207"/>
                                </a:lnTo>
                                <a:lnTo>
                                  <a:pt x="7801" y="3198"/>
                                </a:lnTo>
                                <a:lnTo>
                                  <a:pt x="7810" y="3185"/>
                                </a:lnTo>
                                <a:lnTo>
                                  <a:pt x="7813" y="3168"/>
                                </a:lnTo>
                                <a:lnTo>
                                  <a:pt x="7813" y="42"/>
                                </a:lnTo>
                                <a:lnTo>
                                  <a:pt x="7810" y="26"/>
                                </a:lnTo>
                                <a:lnTo>
                                  <a:pt x="7801" y="12"/>
                                </a:lnTo>
                                <a:lnTo>
                                  <a:pt x="7787" y="3"/>
                                </a:lnTo>
                                <a:lnTo>
                                  <a:pt x="7771" y="0"/>
                                </a:lnTo>
                                <a:close/>
                              </a:path>
                            </a:pathLst>
                          </a:custGeom>
                          <a:solidFill>
                            <a:srgbClr val="E8EAE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xmlns:wps="http://schemas.microsoft.com/office/word/2010/wordprocessingShape">
                        <wps:cNvPr id="58830092" name="docshape20"/>
                        <wps:cNvSpPr>
                          <a:spLocks noChangeArrowheads="1"/>
                        </wps:cNvSpPr>
                        <wps:spPr bwMode="auto">
                          <a:xfrm>
                            <a:off x="2210" y="254"/>
                            <a:ext cx="705" cy="705"/>
                          </a:xfrm>
                          <a:prstGeom prst="rect">
                            <a:avLst/>
                          </a:prstGeom>
                          <a:solidFill>
                            <a:srgbClr val="00B5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60992555" name="docshape21"/>
                          <pic:cNvPicPr>
                            <a:picLocks noChangeAspect="1" noChangeArrowheads="1"/>
                          </pic:cNvPicPr>
                        </pic:nvPicPr>
                        <pic:blipFill>
                          <a:blip xmlns:r="http://schemas.openxmlformats.org/officeDocument/2006/relationships" r:embed="rId10">
                            <a:extLst>
                              <a:ext uri="{28A0092B-C50C-407E-A947-70E740481C1C}">
                                <a14:useLocalDpi xmlns:a14="http://schemas.microsoft.com/office/drawing/2010/main" val="0"/>
                              </a:ext>
                            </a:extLst>
                          </a:blip>
                          <a:srcRect/>
                          <a:stretch>
                            <a:fillRect/>
                          </a:stretch>
                        </pic:blipFill>
                        <pic:spPr bwMode="auto">
                          <a:xfrm>
                            <a:off x="2379" y="351"/>
                            <a:ext cx="371" cy="546"/>
                          </a:xfrm>
                          <a:prstGeom prst="rect">
                            <a:avLst/>
                          </a:prstGeom>
                          <a:noFill/>
                          <a:extLst>
                            <a:ext uri="{909E8E84-426E-40DD-AFC4-6F175D3DCCD1}">
                              <a14:hiddenFill xmlns:a14="http://schemas.microsoft.com/office/drawing/2010/main">
                                <a:solidFill>
                                  <a:srgbClr val="FFFFFF"/>
                                </a:solidFill>
                              </a14:hiddenFill>
                            </a:ext>
                          </a:extLst>
                        </pic:spPr>
                      </pic:pic>
                      <wps:wsp xmlns:wps="http://schemas.microsoft.com/office/word/2010/wordprocessingShape">
                        <wps:cNvPr id="1368924853" name="docshape22"/>
                        <wps:cNvSpPr txBox="1">
                          <a:spLocks noChangeArrowheads="1"/>
                        </wps:cNvSpPr>
                        <wps:spPr bwMode="auto">
                          <a:xfrm>
                            <a:off x="2915" y="254"/>
                            <a:ext cx="7232" cy="705"/>
                          </a:xfrm>
                          <a:prstGeom prst="rect">
                            <a:avLst/>
                          </a:prstGeom>
                          <a:solidFill>
                            <a:srgbClr val="0C385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xmlns:w14="http://schemas.microsoft.com/office/word/2010/wordml" w:rsidR="00EF25FD" w:rsidP="005C098E" w:rsidRDefault="00F51C2D" w14:paraId="42F71AB0" w14:textId="77777777">
                              <w:pPr>
                                <w:tabs>
                                  <w:tab w:val="left" w:pos="392"/>
                                  <w:tab w:val="left" w:pos="7108"/>
                                </w:tabs>
                                <w:spacing w:before="0" w:line="530" w:lineRule="exact"/>
                                <w:rPr>
                                  <w:rFonts w:ascii="Nunito Sans SemiBold" w:hAnsi="Nunito Sans SemiBold"/>
                                  <w:b/>
                                  <w:sz w:val="40"/>
                                </w:rPr>
                              </w:pPr>
                              <w:r>
                                <w:rPr>
                                  <w:rFonts w:ascii="Nunito Sans SemiBold" w:hAnsi="Nunito Sans SemiBold"/>
                                  <w:b/>
                                  <w:color w:val="FFFFFF"/>
                                  <w:sz w:val="40"/>
                                  <w:shd w:val="clear" w:color="auto" w:fill="0C355B"/>
                                </w:rPr>
                                <w:tab/>
                              </w:r>
                              <w:r w:rsidR="00EF25FD">
                                <w:rPr>
                                  <w:rFonts w:ascii="Nunito Sans SemiBold" w:hAnsi="Nunito Sans SemiBold"/>
                                  <w:b/>
                                  <w:color w:val="FFFFFF"/>
                                  <w:sz w:val="40"/>
                                  <w:shd w:val="clear" w:color="auto" w:fill="0C355B"/>
                                </w:rPr>
                                <w:t>Cómo</w:t>
                              </w:r>
                              <w:r w:rsidR="00EF25FD">
                                <w:rPr>
                                  <w:rFonts w:ascii="Nunito Sans SemiBold" w:hAnsi="Nunito Sans SemiBold"/>
                                  <w:b/>
                                  <w:color w:val="FFFFFF"/>
                                  <w:spacing w:val="-4"/>
                                  <w:sz w:val="40"/>
                                  <w:shd w:val="clear" w:color="auto" w:fill="0C355B"/>
                                </w:rPr>
                                <w:t xml:space="preserve"> </w:t>
                              </w:r>
                              <w:r w:rsidR="00EF25FD">
                                <w:rPr>
                                  <w:rFonts w:ascii="Nunito Sans SemiBold" w:hAnsi="Nunito Sans SemiBold"/>
                                  <w:b/>
                                  <w:color w:val="FFFFFF"/>
                                  <w:spacing w:val="-2"/>
                                  <w:sz w:val="40"/>
                                  <w:shd w:val="clear" w:color="auto" w:fill="0C355B"/>
                                </w:rPr>
                                <w:t>mejorar...</w:t>
                              </w:r>
                            </w:p>
                          </w:txbxContent>
                        </wps:txbx>
                        <wps:bodyPr rot="0" vert="horz" wrap="square" lIns="0" tIns="0" rIns="0" bIns="0" anchor="ctr" anchorCtr="0" upright="1">
                          <a:noAutofit/>
                        </wps:bodyPr>
                      </wps:wsp>
                      <wps:wsp xmlns:wps="http://schemas.microsoft.com/office/word/2010/wordprocessingShape">
                        <wps:cNvPr id="1937387202" name="docshape23"/>
                        <wps:cNvSpPr txBox="1">
                          <a:spLocks noChangeArrowheads="1"/>
                        </wps:cNvSpPr>
                        <wps:spPr bwMode="auto">
                          <a:xfrm>
                            <a:off x="2457" y="1440"/>
                            <a:ext cx="7404"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xmlns:w14="http://schemas.microsoft.com/office/word/2010/wordml" w:rsidR="00EF25FD" w:rsidP="00EF25FD" w:rsidRDefault="00EF25FD" w14:paraId="34FE6CFB" w14:textId="77777777">
                              <w:pPr>
                                <w:spacing w:before="19" w:line="206" w:lineRule="auto"/>
                                <w:ind w:right="18"/>
                                <w:rPr>
                                  <w:spacing w:val="-2"/>
                                  <w:lang w:val="es-419"/>
                                </w:rPr>
                              </w:pPr>
                              <w:permStart w:edGrp="everyone" w:id="1859206877"/>
                              <w:r w:rsidRPr="00D3746B">
                                <w:rPr>
                                  <w:lang w:val="es-419"/>
                                </w:rPr>
                                <w:t>[</w:t>
                              </w:r>
                              <w:r w:rsidRPr="00D3746B">
                                <w:rPr>
                                  <w:spacing w:val="-2"/>
                                  <w:lang w:val="es-419"/>
                                </w:rPr>
                                <w:t>Proporcione casos de éxito relacionados con la temática, recursos adicionales que permitan conocer mejores prácticas…</w:t>
                              </w:r>
                              <w:r>
                                <w:rPr>
                                  <w:spacing w:val="-2"/>
                                  <w:lang w:val="es-419"/>
                                </w:rPr>
                                <w:t>]</w:t>
                              </w:r>
                            </w:p>
                            <w:p xmlns:w14="http://schemas.microsoft.com/office/word/2010/wordml" w:rsidRPr="00A21915" w:rsidR="00233AD2" w:rsidP="00EF25FD" w:rsidRDefault="00233AD2" w14:paraId="1FA7A889" w14:textId="77777777">
                              <w:pPr>
                                <w:spacing w:before="19" w:line="206" w:lineRule="auto"/>
                                <w:ind w:right="18"/>
                                <w:rPr>
                                  <w:lang w:val="es-419"/>
                                </w:rPr>
                              </w:pPr>
                              <w:r w:rsidRPr="00233AD2">
                                <w:rPr>
                                  <w:lang w:val="es-419"/>
                                </w:rPr>
                                <w:t>Límite de la caja: media página</w:t>
                              </w:r>
                              <w:permEnd w:id="1859206877"/>
                            </w:p>
                          </w:txbxContent>
                        </wps:txbx>
                        <wps:bodyPr rot="0" vert="horz" wrap="square" lIns="0" tIns="0" rIns="0" bIns="0" anchor="t" anchorCtr="0" upright="1">
                          <a:noAutofit/>
                        </wps:bodyPr>
                      </wps:wsp>
                    </wpg:wgp>
                  </a:graphicData>
                </a:graphic>
              </wp:inline>
            </w:drawing>
          </mc:Choice>
          <mc:Fallback>
            <w:pict xmlns:w="http://schemas.openxmlformats.org/wordprocessingml/2006/main" w14:anchorId="6A5E18C5">
              <v:group xmlns:w14="http://schemas.microsoft.com/office/word/2010/wordml" xmlns:o="urn:schemas-microsoft-com:office:office" xmlns:v="urn:schemas-microsoft-com:vml" id="Grupo 3" style="width:396.85pt;height:141.75pt;mso-position-horizontal-relative:char;mso-position-vertical-relative:line" coordsize="7937,2835" coordorigin="2210,254" o:spid="_x0000_s1027" w14:anchorId="61E14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">
                <v:shape id="docshape19" style="position:absolute;left:2210;top:254;width:7937;height:2835;visibility:visible;mso-wrap-style:square;v-text-anchor:top" coordsize="7813,3210" o:spid="_x0000_s1028" fillcolor="#e8eaea" stroked="f" path="m7771,l42,,25,3,12,12,3,26,,42,,3168r3,17l12,3198r13,9l42,3210r7729,l7787,3207r14,-9l7810,3185r3,-17l7813,42r-3,-16l7801,12,7787,3,77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">
                  <v:path arrowok="t" o:connecttype="custom" o:connectlocs="7894,224;43,224;25,227;12,235;3,247;0,261;0,3022;3,3037;12,3049;25,3057;43,3059;7894,3059;7911,3057;7925,3049;7934,3037;7937,3022;7937,261;7934,247;7925,235;7911,227;7894,224" o:connectangles="0,0,0,0,0,0,0,0,0,0,0,0,0,0,0,0,0,0,0,0,0"/>
                </v:shape>
                <v:rect id="docshape20" style="position:absolute;left:2210;top:254;width:705;height:705;visibility:visible;mso-wrap-style:square;v-text-anchor:top" o:spid="_x0000_s1029" fillcolor="#00b5e0"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"/>
                <v:shape id="docshape21" style="position:absolute;left:2379;top:351;width:371;height:546;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">
                  <v:imagedata xmlns:r="http://schemas.openxmlformats.org/officeDocument/2006/relationships" o:title="" r:id="rId11"/>
                </v:shape>
                <v:shape id="docshape22" style="position:absolute;left:2915;top:254;width:7232;height:705;visibility:visible;mso-wrap-style:square;v-text-anchor:middle" o:spid="_x0000_s1031" fillcolor="#0c385a"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">
                  <v:textbox inset="0,0,0,0">
                    <w:txbxContent>
                      <w:p w:rsidR="00EF25FD" w:rsidP="005C098E" w:rsidRDefault="00F51C2D" w14:paraId="13285C24" w14:textId="77777777">
                        <w:pPr>
                          <w:tabs>
                            <w:tab w:val="left" w:pos="392"/>
                            <w:tab w:val="left" w:pos="7108"/>
                          </w:tabs>
                          <w:spacing w:before="0" w:line="530" w:lineRule="exact"/>
                          <w:rPr>
                            <w:rFonts w:ascii="Nunito Sans SemiBold" w:hAnsi="Nunito Sans SemiBold"/>
                            <w:b/>
                            <w:sz w:val="40"/>
                          </w:rPr>
                        </w:pPr>
                        <w:r>
                          <w:rPr>
                            <w:rFonts w:ascii="Nunito Sans SemiBold" w:hAnsi="Nunito Sans SemiBold"/>
                            <w:b/>
                            <w:color w:val="FFFFFF"/>
                            <w:sz w:val="40"/>
                            <w:shd w:val="clear" w:color="auto" w:fill="0C355B"/>
                          </w:rPr>
                          <w:tab/>
                        </w:r>
                        <w:r w:rsidR="00EF25FD">
                          <w:rPr>
                            <w:rFonts w:ascii="Nunito Sans SemiBold" w:hAnsi="Nunito Sans SemiBold"/>
                            <w:b/>
                            <w:color w:val="FFFFFF"/>
                            <w:sz w:val="40"/>
                            <w:shd w:val="clear" w:color="auto" w:fill="0C355B"/>
                          </w:rPr>
                          <w:t>Cómo</w:t>
                        </w:r>
                        <w:r w:rsidR="00EF25FD">
                          <w:rPr>
                            <w:rFonts w:ascii="Nunito Sans SemiBold" w:hAnsi="Nunito Sans SemiBold"/>
                            <w:b/>
                            <w:color w:val="FFFFFF"/>
                            <w:spacing w:val="-4"/>
                            <w:sz w:val="40"/>
                            <w:shd w:val="clear" w:color="auto" w:fill="0C355B"/>
                          </w:rPr>
                          <w:t xml:space="preserve"> </w:t>
                        </w:r>
                        <w:r w:rsidR="00EF25FD">
                          <w:rPr>
                            <w:rFonts w:ascii="Nunito Sans SemiBold" w:hAnsi="Nunito Sans SemiBold"/>
                            <w:b/>
                            <w:color w:val="FFFFFF"/>
                            <w:spacing w:val="-2"/>
                            <w:sz w:val="40"/>
                            <w:shd w:val="clear" w:color="auto" w:fill="0C355B"/>
                          </w:rPr>
                          <w:t>mejorar...</w:t>
                        </w:r>
                      </w:p>
                    </w:txbxContent>
                  </v:textbox>
                </v:shape>
                <v:shape id="docshape23" style="position:absolute;left:2457;top:1440;width:7404;height:1417;visibility:visible;mso-wrap-style:square;v-text-anchor:top" o:spid="_x0000_s103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">
                  <v:textbox inset="0,0,0,0">
                    <w:txbxContent>
                      <w:p w:rsidR="00EF25FD" w:rsidP="00EF25FD" w:rsidRDefault="00EF25FD" w14:paraId="0536DB2C" w14:textId="77777777">
                        <w:pPr>
                          <w:spacing w:before="19" w:line="206" w:lineRule="auto"/>
                          <w:ind w:right="18"/>
                          <w:rPr>
                            <w:spacing w:val="-2"/>
                            <w:lang w:val="es-419"/>
                          </w:rPr>
                        </w:pPr>
                        <w:permStart w:edGrp="everyone" w:id="1859206877"/>
                        <w:r w:rsidRPr="00D3746B">
                          <w:rPr>
                            <w:lang w:val="es-419"/>
                          </w:rPr>
                          <w:t>[</w:t>
                        </w:r>
                        <w:r w:rsidRPr="00D3746B">
                          <w:rPr>
                            <w:spacing w:val="-2"/>
                            <w:lang w:val="es-419"/>
                          </w:rPr>
                          <w:t>Proporcione casos de éxito relacionados con la temática, recursos adicionales que permitan conocer mejores prácticas…</w:t>
                        </w:r>
                        <w:r>
                          <w:rPr>
                            <w:spacing w:val="-2"/>
                            <w:lang w:val="es-419"/>
                          </w:rPr>
                          <w:t>]</w:t>
                        </w:r>
                      </w:p>
                      <w:p w:rsidRPr="00A21915" w:rsidR="00233AD2" w:rsidP="00EF25FD" w:rsidRDefault="00233AD2" w14:paraId="28BF03DF" w14:textId="77777777">
                        <w:pPr>
                          <w:spacing w:before="19" w:line="206" w:lineRule="auto"/>
                          <w:ind w:right="18"/>
                          <w:rPr>
                            <w:lang w:val="es-419"/>
                          </w:rPr>
                        </w:pPr>
                        <w:r w:rsidRPr="00233AD2">
                          <w:rPr>
                            <w:lang w:val="es-419"/>
                          </w:rPr>
                          <w:t>Límite de la caja: media página</w:t>
                        </w:r>
                        <w:permEnd w:id="1859206877"/>
                      </w:p>
                    </w:txbxContent>
                  </v:textbox>
                </v:shape>
                <w10:anchorlock xmlns:w10="urn:schemas-microsoft-com:office:word"/>
              </v:group>
            </w:pict>
          </mc:Fallback>
        </mc:AlternateContent>
      </w:r>
    </w:p>
    <w:p w:rsidR="00D86EBC" w:rsidP="00EF25FD" w:rsidRDefault="00F63F50" w14:paraId="7503FFFD" w14:textId="77777777">
      <w:r>
        <w:rPr>
          <w:noProof/>
          <w:lang w:val="es-419"/>
          <w14:ligatures w14:val="standardContextual"/>
        </w:rPr>
        <mc:AlternateContent>
          <mc:Choice Requires="wpg">
            <w:drawing>
              <wp:inline distT="0" distB="0" distL="0" distR="0" wp14:anchorId="00C1B136" wp14:editId="21B80AAF">
                <wp:extent cx="5039995" cy="1799590"/>
                <wp:effectExtent l="0" t="0" r="8255" b="0"/>
                <wp:docPr id="412036078" name="Grupo 9"/>
                <wp:cNvGraphicFramePr/>
                <a:graphic xmlns:a="http://schemas.openxmlformats.org/drawingml/2006/main">
                  <a:graphicData uri="http://schemas.microsoft.com/office/word/2010/wordprocessingGroup">
                    <wpg:wgp>
                      <wpg:cNvGrpSpPr/>
                      <wpg:grpSpPr>
                        <a:xfrm>
                          <a:off x="0" y="0"/>
                          <a:ext cx="5039995" cy="1799590"/>
                          <a:chOff x="-1" y="-1"/>
                          <a:chExt cx="5040000" cy="1800415"/>
                        </a:xfrm>
                      </wpg:grpSpPr>
                      <wps:wsp>
                        <wps:cNvPr id="56684693" name="docshape31"/>
                        <wps:cNvSpPr>
                          <a:spLocks/>
                        </wps:cNvSpPr>
                        <wps:spPr bwMode="auto">
                          <a:xfrm>
                            <a:off x="-1" y="-1"/>
                            <a:ext cx="5040000" cy="1800415"/>
                          </a:xfrm>
                          <a:custGeom>
                            <a:avLst/>
                            <a:gdLst>
                              <a:gd name="T0" fmla="+- 0 9982 2211"/>
                              <a:gd name="T1" fmla="*/ T0 w 7813"/>
                              <a:gd name="T2" fmla="+- 0 362 362"/>
                              <a:gd name="T3" fmla="*/ 362 h 3210"/>
                              <a:gd name="T4" fmla="+- 0 2253 2211"/>
                              <a:gd name="T5" fmla="*/ T4 w 7813"/>
                              <a:gd name="T6" fmla="+- 0 362 362"/>
                              <a:gd name="T7" fmla="*/ 362 h 3210"/>
                              <a:gd name="T8" fmla="+- 0 2236 2211"/>
                              <a:gd name="T9" fmla="*/ T8 w 7813"/>
                              <a:gd name="T10" fmla="+- 0 366 362"/>
                              <a:gd name="T11" fmla="*/ 366 h 3210"/>
                              <a:gd name="T12" fmla="+- 0 2223 2211"/>
                              <a:gd name="T13" fmla="*/ T12 w 7813"/>
                              <a:gd name="T14" fmla="+- 0 374 362"/>
                              <a:gd name="T15" fmla="*/ 374 h 3210"/>
                              <a:gd name="T16" fmla="+- 0 2214 2211"/>
                              <a:gd name="T17" fmla="*/ T16 w 7813"/>
                              <a:gd name="T18" fmla="+- 0 388 362"/>
                              <a:gd name="T19" fmla="*/ 388 h 3210"/>
                              <a:gd name="T20" fmla="+- 0 2211 2211"/>
                              <a:gd name="T21" fmla="*/ T20 w 7813"/>
                              <a:gd name="T22" fmla="+- 0 404 362"/>
                              <a:gd name="T23" fmla="*/ 404 h 3210"/>
                              <a:gd name="T24" fmla="+- 0 2211 2211"/>
                              <a:gd name="T25" fmla="*/ T24 w 7813"/>
                              <a:gd name="T26" fmla="+- 0 3531 362"/>
                              <a:gd name="T27" fmla="*/ 3531 h 3210"/>
                              <a:gd name="T28" fmla="+- 0 2214 2211"/>
                              <a:gd name="T29" fmla="*/ T28 w 7813"/>
                              <a:gd name="T30" fmla="+- 0 3547 362"/>
                              <a:gd name="T31" fmla="*/ 3547 h 3210"/>
                              <a:gd name="T32" fmla="+- 0 2223 2211"/>
                              <a:gd name="T33" fmla="*/ T32 w 7813"/>
                              <a:gd name="T34" fmla="+- 0 3560 362"/>
                              <a:gd name="T35" fmla="*/ 3560 h 3210"/>
                              <a:gd name="T36" fmla="+- 0 2236 2211"/>
                              <a:gd name="T37" fmla="*/ T36 w 7813"/>
                              <a:gd name="T38" fmla="+- 0 3569 362"/>
                              <a:gd name="T39" fmla="*/ 3569 h 3210"/>
                              <a:gd name="T40" fmla="+- 0 2253 2211"/>
                              <a:gd name="T41" fmla="*/ T40 w 7813"/>
                              <a:gd name="T42" fmla="+- 0 3572 362"/>
                              <a:gd name="T43" fmla="*/ 3572 h 3210"/>
                              <a:gd name="T44" fmla="+- 0 9982 2211"/>
                              <a:gd name="T45" fmla="*/ T44 w 7813"/>
                              <a:gd name="T46" fmla="+- 0 3572 362"/>
                              <a:gd name="T47" fmla="*/ 3572 h 3210"/>
                              <a:gd name="T48" fmla="+- 0 9998 2211"/>
                              <a:gd name="T49" fmla="*/ T48 w 7813"/>
                              <a:gd name="T50" fmla="+- 0 3569 362"/>
                              <a:gd name="T51" fmla="*/ 3569 h 3210"/>
                              <a:gd name="T52" fmla="+- 0 10012 2211"/>
                              <a:gd name="T53" fmla="*/ T52 w 7813"/>
                              <a:gd name="T54" fmla="+- 0 3560 362"/>
                              <a:gd name="T55" fmla="*/ 3560 h 3210"/>
                              <a:gd name="T56" fmla="+- 0 10021 2211"/>
                              <a:gd name="T57" fmla="*/ T56 w 7813"/>
                              <a:gd name="T58" fmla="+- 0 3547 362"/>
                              <a:gd name="T59" fmla="*/ 3547 h 3210"/>
                              <a:gd name="T60" fmla="+- 0 10024 2211"/>
                              <a:gd name="T61" fmla="*/ T60 w 7813"/>
                              <a:gd name="T62" fmla="+- 0 3531 362"/>
                              <a:gd name="T63" fmla="*/ 3531 h 3210"/>
                              <a:gd name="T64" fmla="+- 0 10024 2211"/>
                              <a:gd name="T65" fmla="*/ T64 w 7813"/>
                              <a:gd name="T66" fmla="+- 0 404 362"/>
                              <a:gd name="T67" fmla="*/ 404 h 3210"/>
                              <a:gd name="T68" fmla="+- 0 10021 2211"/>
                              <a:gd name="T69" fmla="*/ T68 w 7813"/>
                              <a:gd name="T70" fmla="+- 0 388 362"/>
                              <a:gd name="T71" fmla="*/ 388 h 3210"/>
                              <a:gd name="T72" fmla="+- 0 10012 2211"/>
                              <a:gd name="T73" fmla="*/ T72 w 7813"/>
                              <a:gd name="T74" fmla="+- 0 374 362"/>
                              <a:gd name="T75" fmla="*/ 374 h 3210"/>
                              <a:gd name="T76" fmla="+- 0 9998 2211"/>
                              <a:gd name="T77" fmla="*/ T76 w 7813"/>
                              <a:gd name="T78" fmla="+- 0 366 362"/>
                              <a:gd name="T79" fmla="*/ 366 h 3210"/>
                              <a:gd name="T80" fmla="+- 0 9982 2211"/>
                              <a:gd name="T81" fmla="*/ T80 w 7813"/>
                              <a:gd name="T82" fmla="+- 0 362 362"/>
                              <a:gd name="T83" fmla="*/ 362 h 3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813" h="3210">
                                <a:moveTo>
                                  <a:pt x="7771" y="0"/>
                                </a:moveTo>
                                <a:lnTo>
                                  <a:pt x="42" y="0"/>
                                </a:lnTo>
                                <a:lnTo>
                                  <a:pt x="25" y="4"/>
                                </a:lnTo>
                                <a:lnTo>
                                  <a:pt x="12" y="12"/>
                                </a:lnTo>
                                <a:lnTo>
                                  <a:pt x="3" y="26"/>
                                </a:lnTo>
                                <a:lnTo>
                                  <a:pt x="0" y="42"/>
                                </a:lnTo>
                                <a:lnTo>
                                  <a:pt x="0" y="3169"/>
                                </a:lnTo>
                                <a:lnTo>
                                  <a:pt x="3" y="3185"/>
                                </a:lnTo>
                                <a:lnTo>
                                  <a:pt x="12" y="3198"/>
                                </a:lnTo>
                                <a:lnTo>
                                  <a:pt x="25" y="3207"/>
                                </a:lnTo>
                                <a:lnTo>
                                  <a:pt x="42" y="3210"/>
                                </a:lnTo>
                                <a:lnTo>
                                  <a:pt x="7771" y="3210"/>
                                </a:lnTo>
                                <a:lnTo>
                                  <a:pt x="7787" y="3207"/>
                                </a:lnTo>
                                <a:lnTo>
                                  <a:pt x="7801" y="3198"/>
                                </a:lnTo>
                                <a:lnTo>
                                  <a:pt x="7810" y="3185"/>
                                </a:lnTo>
                                <a:lnTo>
                                  <a:pt x="7813" y="3169"/>
                                </a:lnTo>
                                <a:lnTo>
                                  <a:pt x="7813" y="42"/>
                                </a:lnTo>
                                <a:lnTo>
                                  <a:pt x="7810" y="26"/>
                                </a:lnTo>
                                <a:lnTo>
                                  <a:pt x="7801" y="12"/>
                                </a:lnTo>
                                <a:lnTo>
                                  <a:pt x="7787" y="4"/>
                                </a:lnTo>
                                <a:lnTo>
                                  <a:pt x="7771" y="0"/>
                                </a:lnTo>
                                <a:close/>
                              </a:path>
                            </a:pathLst>
                          </a:custGeom>
                          <a:solidFill>
                            <a:srgbClr val="E8EAE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894465" name="docshape32"/>
                        <wps:cNvSpPr>
                          <a:spLocks noChangeArrowheads="1"/>
                        </wps:cNvSpPr>
                        <wps:spPr bwMode="auto">
                          <a:xfrm>
                            <a:off x="0" y="0"/>
                            <a:ext cx="447675" cy="447675"/>
                          </a:xfrm>
                          <a:prstGeom prst="rect">
                            <a:avLst/>
                          </a:prstGeom>
                          <a:solidFill>
                            <a:srgbClr val="16B5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447381" name="docshape35"/>
                        <wps:cNvSpPr>
                          <a:spLocks/>
                        </wps:cNvSpPr>
                        <wps:spPr bwMode="auto">
                          <a:xfrm>
                            <a:off x="95693" y="53163"/>
                            <a:ext cx="243840" cy="299720"/>
                          </a:xfrm>
                          <a:custGeom>
                            <a:avLst/>
                            <a:gdLst>
                              <a:gd name="T0" fmla="+- 0 2370 2365"/>
                              <a:gd name="T1" fmla="*/ T0 w 384"/>
                              <a:gd name="T2" fmla="+- 0 825 446"/>
                              <a:gd name="T3" fmla="*/ 825 h 472"/>
                              <a:gd name="T4" fmla="+- 0 2370 2365"/>
                              <a:gd name="T5" fmla="*/ T4 w 384"/>
                              <a:gd name="T6" fmla="+- 0 864 446"/>
                              <a:gd name="T7" fmla="*/ 864 h 472"/>
                              <a:gd name="T8" fmla="+- 0 2445 2365"/>
                              <a:gd name="T9" fmla="*/ T8 w 384"/>
                              <a:gd name="T10" fmla="+- 0 918 446"/>
                              <a:gd name="T11" fmla="*/ 918 h 472"/>
                              <a:gd name="T12" fmla="+- 0 2482 2365"/>
                              <a:gd name="T13" fmla="*/ T12 w 384"/>
                              <a:gd name="T14" fmla="+- 0 903 446"/>
                              <a:gd name="T15" fmla="*/ 903 h 472"/>
                              <a:gd name="T16" fmla="+- 0 2380 2365"/>
                              <a:gd name="T17" fmla="*/ T16 w 384"/>
                              <a:gd name="T18" fmla="+- 0 843 446"/>
                              <a:gd name="T19" fmla="*/ 843 h 472"/>
                              <a:gd name="T20" fmla="+- 0 2488 2365"/>
                              <a:gd name="T21" fmla="*/ T20 w 384"/>
                              <a:gd name="T22" fmla="+- 0 724 446"/>
                              <a:gd name="T23" fmla="*/ 724 h 472"/>
                              <a:gd name="T24" fmla="+- 0 2454 2365"/>
                              <a:gd name="T25" fmla="*/ T24 w 384"/>
                              <a:gd name="T26" fmla="+- 0 704 446"/>
                              <a:gd name="T27" fmla="*/ 704 h 472"/>
                              <a:gd name="T28" fmla="+- 0 2457 2365"/>
                              <a:gd name="T29" fmla="*/ T28 w 384"/>
                              <a:gd name="T30" fmla="+- 0 869 446"/>
                              <a:gd name="T31" fmla="*/ 869 h 472"/>
                              <a:gd name="T32" fmla="+- 0 2461 2365"/>
                              <a:gd name="T33" fmla="*/ T32 w 384"/>
                              <a:gd name="T34" fmla="+- 0 901 446"/>
                              <a:gd name="T35" fmla="*/ 901 h 472"/>
                              <a:gd name="T36" fmla="+- 0 2487 2365"/>
                              <a:gd name="T37" fmla="*/ T36 w 384"/>
                              <a:gd name="T38" fmla="+- 0 896 446"/>
                              <a:gd name="T39" fmla="*/ 896 h 472"/>
                              <a:gd name="T40" fmla="+- 0 2497 2365"/>
                              <a:gd name="T41" fmla="*/ T40 w 384"/>
                              <a:gd name="T42" fmla="+- 0 884 446"/>
                              <a:gd name="T43" fmla="*/ 884 h 472"/>
                              <a:gd name="T44" fmla="+- 0 2465 2365"/>
                              <a:gd name="T45" fmla="*/ T44 w 384"/>
                              <a:gd name="T46" fmla="+- 0 862 446"/>
                              <a:gd name="T47" fmla="*/ 862 h 472"/>
                              <a:gd name="T48" fmla="+- 0 2489 2365"/>
                              <a:gd name="T49" fmla="*/ T48 w 384"/>
                              <a:gd name="T50" fmla="+- 0 885 446"/>
                              <a:gd name="T51" fmla="*/ 885 h 472"/>
                              <a:gd name="T52" fmla="+- 0 2497 2365"/>
                              <a:gd name="T53" fmla="*/ T52 w 384"/>
                              <a:gd name="T54" fmla="+- 0 884 446"/>
                              <a:gd name="T55" fmla="*/ 884 h 472"/>
                              <a:gd name="T56" fmla="+- 0 2605 2365"/>
                              <a:gd name="T57" fmla="*/ T56 w 384"/>
                              <a:gd name="T58" fmla="+- 0 680 446"/>
                              <a:gd name="T59" fmla="*/ 680 h 472"/>
                              <a:gd name="T60" fmla="+- 0 2618 2365"/>
                              <a:gd name="T61" fmla="*/ T60 w 384"/>
                              <a:gd name="T62" fmla="+- 0 697 446"/>
                              <a:gd name="T63" fmla="*/ 697 h 472"/>
                              <a:gd name="T64" fmla="+- 0 2639 2365"/>
                              <a:gd name="T65" fmla="*/ T64 w 384"/>
                              <a:gd name="T66" fmla="+- 0 698 446"/>
                              <a:gd name="T67" fmla="*/ 698 h 472"/>
                              <a:gd name="T68" fmla="+- 0 2643 2365"/>
                              <a:gd name="T69" fmla="*/ T68 w 384"/>
                              <a:gd name="T70" fmla="+- 0 691 446"/>
                              <a:gd name="T71" fmla="*/ 691 h 472"/>
                              <a:gd name="T72" fmla="+- 0 2636 2365"/>
                              <a:gd name="T73" fmla="*/ T72 w 384"/>
                              <a:gd name="T74" fmla="+- 0 673 446"/>
                              <a:gd name="T75" fmla="*/ 673 h 472"/>
                              <a:gd name="T76" fmla="+- 0 2488 2365"/>
                              <a:gd name="T77" fmla="*/ T76 w 384"/>
                              <a:gd name="T78" fmla="+- 0 725 446"/>
                              <a:gd name="T79" fmla="*/ 725 h 472"/>
                              <a:gd name="T80" fmla="+- 0 2482 2365"/>
                              <a:gd name="T81" fmla="*/ T80 w 384"/>
                              <a:gd name="T82" fmla="+- 0 733 446"/>
                              <a:gd name="T83" fmla="*/ 733 h 472"/>
                              <a:gd name="T84" fmla="+- 0 2680 2365"/>
                              <a:gd name="T85" fmla="*/ T84 w 384"/>
                              <a:gd name="T86" fmla="+- 0 446 446"/>
                              <a:gd name="T87" fmla="*/ 446 h 472"/>
                              <a:gd name="T88" fmla="+- 0 2596 2365"/>
                              <a:gd name="T89" fmla="*/ T88 w 384"/>
                              <a:gd name="T90" fmla="+- 0 484 446"/>
                              <a:gd name="T91" fmla="*/ 484 h 472"/>
                              <a:gd name="T92" fmla="+- 0 2589 2365"/>
                              <a:gd name="T93" fmla="*/ T92 w 384"/>
                              <a:gd name="T94" fmla="+- 0 503 446"/>
                              <a:gd name="T95" fmla="*/ 503 h 472"/>
                              <a:gd name="T96" fmla="+- 0 2582 2365"/>
                              <a:gd name="T97" fmla="*/ T96 w 384"/>
                              <a:gd name="T98" fmla="+- 0 505 446"/>
                              <a:gd name="T99" fmla="*/ 505 h 472"/>
                              <a:gd name="T100" fmla="+- 0 2461 2365"/>
                              <a:gd name="T101" fmla="*/ T100 w 384"/>
                              <a:gd name="T102" fmla="+- 0 707 446"/>
                              <a:gd name="T103" fmla="*/ 707 h 472"/>
                              <a:gd name="T104" fmla="+- 0 2591 2365"/>
                              <a:gd name="T105" fmla="*/ T104 w 384"/>
                              <a:gd name="T106" fmla="+- 0 524 446"/>
                              <a:gd name="T107" fmla="*/ 524 h 472"/>
                              <a:gd name="T108" fmla="+- 0 2608 2365"/>
                              <a:gd name="T109" fmla="*/ T108 w 384"/>
                              <a:gd name="T110" fmla="+- 0 503 446"/>
                              <a:gd name="T111" fmla="*/ 503 h 472"/>
                              <a:gd name="T112" fmla="+- 0 2608 2365"/>
                              <a:gd name="T113" fmla="*/ T112 w 384"/>
                              <a:gd name="T114" fmla="+- 0 503 446"/>
                              <a:gd name="T115" fmla="*/ 503 h 472"/>
                              <a:gd name="T116" fmla="+- 0 2629 2365"/>
                              <a:gd name="T117" fmla="*/ T116 w 384"/>
                              <a:gd name="T118" fmla="+- 0 475 446"/>
                              <a:gd name="T119" fmla="*/ 475 h 472"/>
                              <a:gd name="T120" fmla="+- 0 2718 2365"/>
                              <a:gd name="T121" fmla="*/ T120 w 384"/>
                              <a:gd name="T122" fmla="+- 0 464 446"/>
                              <a:gd name="T123" fmla="*/ 464 h 472"/>
                              <a:gd name="T124" fmla="+- 0 2643 2365"/>
                              <a:gd name="T125" fmla="*/ T124 w 384"/>
                              <a:gd name="T126" fmla="+- 0 691 446"/>
                              <a:gd name="T127" fmla="*/ 691 h 472"/>
                              <a:gd name="T128" fmla="+- 0 2642 2365"/>
                              <a:gd name="T129" fmla="*/ T128 w 384"/>
                              <a:gd name="T130" fmla="+- 0 691 446"/>
                              <a:gd name="T131" fmla="*/ 691 h 472"/>
                              <a:gd name="T132" fmla="+- 0 2694 2365"/>
                              <a:gd name="T133" fmla="*/ T132 w 384"/>
                              <a:gd name="T134" fmla="+- 0 597 446"/>
                              <a:gd name="T135" fmla="*/ 597 h 472"/>
                              <a:gd name="T136" fmla="+- 0 2708 2365"/>
                              <a:gd name="T137" fmla="*/ T136 w 384"/>
                              <a:gd name="T138" fmla="+- 0 608 446"/>
                              <a:gd name="T139" fmla="*/ 608 h 472"/>
                              <a:gd name="T140" fmla="+- 0 2718 2365"/>
                              <a:gd name="T141" fmla="*/ T140 w 384"/>
                              <a:gd name="T142" fmla="+- 0 464 446"/>
                              <a:gd name="T143" fmla="*/ 464 h 472"/>
                              <a:gd name="T144" fmla="+- 0 2712 2365"/>
                              <a:gd name="T145" fmla="*/ T144 w 384"/>
                              <a:gd name="T146" fmla="+- 0 482 446"/>
                              <a:gd name="T147" fmla="*/ 482 h 472"/>
                              <a:gd name="T148" fmla="+- 0 2730 2365"/>
                              <a:gd name="T149" fmla="*/ T148 w 384"/>
                              <a:gd name="T150" fmla="+- 0 523 446"/>
                              <a:gd name="T151" fmla="*/ 523 h 472"/>
                              <a:gd name="T152" fmla="+- 0 2691 2365"/>
                              <a:gd name="T153" fmla="*/ T152 w 384"/>
                              <a:gd name="T154" fmla="+- 0 550 446"/>
                              <a:gd name="T155" fmla="*/ 550 h 472"/>
                              <a:gd name="T156" fmla="+- 0 2740 2365"/>
                              <a:gd name="T157" fmla="*/ T156 w 384"/>
                              <a:gd name="T158" fmla="+- 0 564 446"/>
                              <a:gd name="T159" fmla="*/ 564 h 472"/>
                              <a:gd name="T160" fmla="+- 0 2726 2365"/>
                              <a:gd name="T161" fmla="*/ T160 w 384"/>
                              <a:gd name="T162" fmla="+- 0 545 446"/>
                              <a:gd name="T163" fmla="*/ 545 h 472"/>
                              <a:gd name="T164" fmla="+- 0 2748 2365"/>
                              <a:gd name="T165" fmla="*/ T164 w 384"/>
                              <a:gd name="T166" fmla="+- 0 528 446"/>
                              <a:gd name="T167" fmla="*/ 528 h 472"/>
                              <a:gd name="T168" fmla="+- 0 2727 2365"/>
                              <a:gd name="T169" fmla="*/ T168 w 384"/>
                              <a:gd name="T170" fmla="+- 0 471 446"/>
                              <a:gd name="T171" fmla="*/ 471 h 472"/>
                              <a:gd name="T172" fmla="+- 0 2591 2365"/>
                              <a:gd name="T173" fmla="*/ T172 w 384"/>
                              <a:gd name="T174" fmla="+- 0 524 446"/>
                              <a:gd name="T175" fmla="*/ 524 h 472"/>
                              <a:gd name="T176" fmla="+- 0 2612 2365"/>
                              <a:gd name="T177" fmla="*/ T176 w 384"/>
                              <a:gd name="T178" fmla="+- 0 528 446"/>
                              <a:gd name="T179" fmla="*/ 528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84" h="472">
                                <a:moveTo>
                                  <a:pt x="89" y="258"/>
                                </a:moveTo>
                                <a:lnTo>
                                  <a:pt x="84" y="259"/>
                                </a:lnTo>
                                <a:lnTo>
                                  <a:pt x="5" y="379"/>
                                </a:lnTo>
                                <a:lnTo>
                                  <a:pt x="0" y="392"/>
                                </a:lnTo>
                                <a:lnTo>
                                  <a:pt x="0" y="405"/>
                                </a:lnTo>
                                <a:lnTo>
                                  <a:pt x="5" y="418"/>
                                </a:lnTo>
                                <a:lnTo>
                                  <a:pt x="14" y="428"/>
                                </a:lnTo>
                                <a:lnTo>
                                  <a:pt x="73" y="470"/>
                                </a:lnTo>
                                <a:lnTo>
                                  <a:pt x="80" y="472"/>
                                </a:lnTo>
                                <a:lnTo>
                                  <a:pt x="98" y="472"/>
                                </a:lnTo>
                                <a:lnTo>
                                  <a:pt x="109" y="467"/>
                                </a:lnTo>
                                <a:lnTo>
                                  <a:pt x="117" y="457"/>
                                </a:lnTo>
                                <a:lnTo>
                                  <a:pt x="85" y="457"/>
                                </a:lnTo>
                                <a:lnTo>
                                  <a:pt x="17" y="408"/>
                                </a:lnTo>
                                <a:lnTo>
                                  <a:pt x="15" y="397"/>
                                </a:lnTo>
                                <a:lnTo>
                                  <a:pt x="93" y="279"/>
                                </a:lnTo>
                                <a:lnTo>
                                  <a:pt x="123" y="279"/>
                                </a:lnTo>
                                <a:lnTo>
                                  <a:pt x="123" y="278"/>
                                </a:lnTo>
                                <a:lnTo>
                                  <a:pt x="116" y="261"/>
                                </a:lnTo>
                                <a:lnTo>
                                  <a:pt x="96" y="261"/>
                                </a:lnTo>
                                <a:lnTo>
                                  <a:pt x="89" y="258"/>
                                </a:lnTo>
                                <a:close/>
                                <a:moveTo>
                                  <a:pt x="100" y="416"/>
                                </a:moveTo>
                                <a:lnTo>
                                  <a:pt x="96" y="417"/>
                                </a:lnTo>
                                <a:lnTo>
                                  <a:pt x="92" y="423"/>
                                </a:lnTo>
                                <a:lnTo>
                                  <a:pt x="92" y="427"/>
                                </a:lnTo>
                                <a:lnTo>
                                  <a:pt x="102" y="447"/>
                                </a:lnTo>
                                <a:lnTo>
                                  <a:pt x="96" y="455"/>
                                </a:lnTo>
                                <a:lnTo>
                                  <a:pt x="85" y="457"/>
                                </a:lnTo>
                                <a:lnTo>
                                  <a:pt x="117" y="457"/>
                                </a:lnTo>
                                <a:lnTo>
                                  <a:pt x="122" y="450"/>
                                </a:lnTo>
                                <a:lnTo>
                                  <a:pt x="123" y="446"/>
                                </a:lnTo>
                                <a:lnTo>
                                  <a:pt x="118" y="438"/>
                                </a:lnTo>
                                <a:lnTo>
                                  <a:pt x="132" y="438"/>
                                </a:lnTo>
                                <a:lnTo>
                                  <a:pt x="145" y="421"/>
                                </a:lnTo>
                                <a:lnTo>
                                  <a:pt x="122" y="421"/>
                                </a:lnTo>
                                <a:lnTo>
                                  <a:pt x="100" y="416"/>
                                </a:lnTo>
                                <a:close/>
                                <a:moveTo>
                                  <a:pt x="132" y="438"/>
                                </a:moveTo>
                                <a:lnTo>
                                  <a:pt x="118" y="438"/>
                                </a:lnTo>
                                <a:lnTo>
                                  <a:pt x="124" y="439"/>
                                </a:lnTo>
                                <a:lnTo>
                                  <a:pt x="128" y="440"/>
                                </a:lnTo>
                                <a:lnTo>
                                  <a:pt x="131" y="439"/>
                                </a:lnTo>
                                <a:lnTo>
                                  <a:pt x="132" y="438"/>
                                </a:lnTo>
                                <a:close/>
                                <a:moveTo>
                                  <a:pt x="247" y="225"/>
                                </a:moveTo>
                                <a:lnTo>
                                  <a:pt x="243" y="227"/>
                                </a:lnTo>
                                <a:lnTo>
                                  <a:pt x="240" y="234"/>
                                </a:lnTo>
                                <a:lnTo>
                                  <a:pt x="241" y="238"/>
                                </a:lnTo>
                                <a:lnTo>
                                  <a:pt x="243" y="241"/>
                                </a:lnTo>
                                <a:lnTo>
                                  <a:pt x="253" y="251"/>
                                </a:lnTo>
                                <a:lnTo>
                                  <a:pt x="122" y="421"/>
                                </a:lnTo>
                                <a:lnTo>
                                  <a:pt x="145" y="421"/>
                                </a:lnTo>
                                <a:lnTo>
                                  <a:pt x="274" y="252"/>
                                </a:lnTo>
                                <a:lnTo>
                                  <a:pt x="274" y="248"/>
                                </a:lnTo>
                                <a:lnTo>
                                  <a:pt x="272" y="245"/>
                                </a:lnTo>
                                <a:lnTo>
                                  <a:pt x="278" y="245"/>
                                </a:lnTo>
                                <a:lnTo>
                                  <a:pt x="280" y="244"/>
                                </a:lnTo>
                                <a:lnTo>
                                  <a:pt x="293" y="227"/>
                                </a:lnTo>
                                <a:lnTo>
                                  <a:pt x="271" y="227"/>
                                </a:lnTo>
                                <a:lnTo>
                                  <a:pt x="250" y="226"/>
                                </a:lnTo>
                                <a:lnTo>
                                  <a:pt x="247" y="225"/>
                                </a:lnTo>
                                <a:close/>
                                <a:moveTo>
                                  <a:pt x="123" y="279"/>
                                </a:moveTo>
                                <a:lnTo>
                                  <a:pt x="93" y="279"/>
                                </a:lnTo>
                                <a:lnTo>
                                  <a:pt x="113" y="288"/>
                                </a:lnTo>
                                <a:lnTo>
                                  <a:pt x="117" y="287"/>
                                </a:lnTo>
                                <a:lnTo>
                                  <a:pt x="122" y="282"/>
                                </a:lnTo>
                                <a:lnTo>
                                  <a:pt x="123" y="279"/>
                                </a:lnTo>
                                <a:close/>
                                <a:moveTo>
                                  <a:pt x="315" y="0"/>
                                </a:moveTo>
                                <a:lnTo>
                                  <a:pt x="283" y="2"/>
                                </a:lnTo>
                                <a:lnTo>
                                  <a:pt x="254" y="14"/>
                                </a:lnTo>
                                <a:lnTo>
                                  <a:pt x="231" y="38"/>
                                </a:lnTo>
                                <a:lnTo>
                                  <a:pt x="223" y="50"/>
                                </a:lnTo>
                                <a:lnTo>
                                  <a:pt x="223" y="52"/>
                                </a:lnTo>
                                <a:lnTo>
                                  <a:pt x="224" y="57"/>
                                </a:lnTo>
                                <a:lnTo>
                                  <a:pt x="222" y="57"/>
                                </a:lnTo>
                                <a:lnTo>
                                  <a:pt x="219" y="57"/>
                                </a:lnTo>
                                <a:lnTo>
                                  <a:pt x="217" y="59"/>
                                </a:lnTo>
                                <a:lnTo>
                                  <a:pt x="92" y="247"/>
                                </a:lnTo>
                                <a:lnTo>
                                  <a:pt x="92" y="251"/>
                                </a:lnTo>
                                <a:lnTo>
                                  <a:pt x="96" y="261"/>
                                </a:lnTo>
                                <a:lnTo>
                                  <a:pt x="116" y="261"/>
                                </a:lnTo>
                                <a:lnTo>
                                  <a:pt x="112" y="251"/>
                                </a:lnTo>
                                <a:lnTo>
                                  <a:pt x="226" y="78"/>
                                </a:lnTo>
                                <a:lnTo>
                                  <a:pt x="248" y="78"/>
                                </a:lnTo>
                                <a:lnTo>
                                  <a:pt x="248" y="77"/>
                                </a:lnTo>
                                <a:lnTo>
                                  <a:pt x="243" y="57"/>
                                </a:lnTo>
                                <a:lnTo>
                                  <a:pt x="224" y="57"/>
                                </a:lnTo>
                                <a:lnTo>
                                  <a:pt x="223" y="57"/>
                                </a:lnTo>
                                <a:lnTo>
                                  <a:pt x="243" y="57"/>
                                </a:lnTo>
                                <a:lnTo>
                                  <a:pt x="242" y="54"/>
                                </a:lnTo>
                                <a:lnTo>
                                  <a:pt x="246" y="48"/>
                                </a:lnTo>
                                <a:lnTo>
                                  <a:pt x="264" y="29"/>
                                </a:lnTo>
                                <a:lnTo>
                                  <a:pt x="287" y="19"/>
                                </a:lnTo>
                                <a:lnTo>
                                  <a:pt x="312" y="18"/>
                                </a:lnTo>
                                <a:lnTo>
                                  <a:pt x="353" y="18"/>
                                </a:lnTo>
                                <a:lnTo>
                                  <a:pt x="345" y="11"/>
                                </a:lnTo>
                                <a:lnTo>
                                  <a:pt x="315" y="0"/>
                                </a:lnTo>
                                <a:close/>
                                <a:moveTo>
                                  <a:pt x="278" y="245"/>
                                </a:moveTo>
                                <a:lnTo>
                                  <a:pt x="272" y="245"/>
                                </a:lnTo>
                                <a:lnTo>
                                  <a:pt x="274" y="245"/>
                                </a:lnTo>
                                <a:lnTo>
                                  <a:pt x="277" y="245"/>
                                </a:lnTo>
                                <a:lnTo>
                                  <a:pt x="278" y="245"/>
                                </a:lnTo>
                                <a:close/>
                                <a:moveTo>
                                  <a:pt x="335" y="150"/>
                                </a:moveTo>
                                <a:lnTo>
                                  <a:pt x="329" y="151"/>
                                </a:lnTo>
                                <a:lnTo>
                                  <a:pt x="271" y="227"/>
                                </a:lnTo>
                                <a:lnTo>
                                  <a:pt x="293" y="227"/>
                                </a:lnTo>
                                <a:lnTo>
                                  <a:pt x="343" y="162"/>
                                </a:lnTo>
                                <a:lnTo>
                                  <a:pt x="343" y="156"/>
                                </a:lnTo>
                                <a:lnTo>
                                  <a:pt x="335" y="150"/>
                                </a:lnTo>
                                <a:close/>
                                <a:moveTo>
                                  <a:pt x="353" y="18"/>
                                </a:moveTo>
                                <a:lnTo>
                                  <a:pt x="312" y="18"/>
                                </a:lnTo>
                                <a:lnTo>
                                  <a:pt x="335" y="27"/>
                                </a:lnTo>
                                <a:lnTo>
                                  <a:pt x="347" y="36"/>
                                </a:lnTo>
                                <a:lnTo>
                                  <a:pt x="357" y="48"/>
                                </a:lnTo>
                                <a:lnTo>
                                  <a:pt x="363" y="62"/>
                                </a:lnTo>
                                <a:lnTo>
                                  <a:pt x="365" y="77"/>
                                </a:lnTo>
                                <a:lnTo>
                                  <a:pt x="328" y="93"/>
                                </a:lnTo>
                                <a:lnTo>
                                  <a:pt x="326" y="96"/>
                                </a:lnTo>
                                <a:lnTo>
                                  <a:pt x="326" y="104"/>
                                </a:lnTo>
                                <a:lnTo>
                                  <a:pt x="329" y="107"/>
                                </a:lnTo>
                                <a:lnTo>
                                  <a:pt x="370" y="121"/>
                                </a:lnTo>
                                <a:lnTo>
                                  <a:pt x="375" y="118"/>
                                </a:lnTo>
                                <a:lnTo>
                                  <a:pt x="378" y="109"/>
                                </a:lnTo>
                                <a:lnTo>
                                  <a:pt x="376" y="104"/>
                                </a:lnTo>
                                <a:lnTo>
                                  <a:pt x="361" y="99"/>
                                </a:lnTo>
                                <a:lnTo>
                                  <a:pt x="381" y="90"/>
                                </a:lnTo>
                                <a:lnTo>
                                  <a:pt x="383" y="87"/>
                                </a:lnTo>
                                <a:lnTo>
                                  <a:pt x="383" y="82"/>
                                </a:lnTo>
                                <a:lnTo>
                                  <a:pt x="381" y="62"/>
                                </a:lnTo>
                                <a:lnTo>
                                  <a:pt x="374" y="42"/>
                                </a:lnTo>
                                <a:lnTo>
                                  <a:pt x="362" y="25"/>
                                </a:lnTo>
                                <a:lnTo>
                                  <a:pt x="353" y="18"/>
                                </a:lnTo>
                                <a:close/>
                                <a:moveTo>
                                  <a:pt x="248" y="78"/>
                                </a:moveTo>
                                <a:lnTo>
                                  <a:pt x="226" y="78"/>
                                </a:lnTo>
                                <a:lnTo>
                                  <a:pt x="237" y="86"/>
                                </a:lnTo>
                                <a:lnTo>
                                  <a:pt x="241" y="86"/>
                                </a:lnTo>
                                <a:lnTo>
                                  <a:pt x="247" y="82"/>
                                </a:lnTo>
                                <a:lnTo>
                                  <a:pt x="248" y="7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008454" name="docshape36"/>
                        <wps:cNvSpPr txBox="1">
                          <a:spLocks noChangeArrowheads="1"/>
                        </wps:cNvSpPr>
                        <wps:spPr bwMode="auto">
                          <a:xfrm>
                            <a:off x="156844" y="686777"/>
                            <a:ext cx="4701545" cy="9427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3F50" w:rsidP="00F63F50" w:rsidRDefault="00233AD2" w14:paraId="60A3A1E4" w14:textId="77777777">
                              <w:pPr>
                                <w:spacing w:line="206" w:lineRule="auto"/>
                                <w:ind w:right="610"/>
                                <w:rPr>
                                  <w:lang w:val="es-419"/>
                                </w:rPr>
                              </w:pPr>
                              <w:permStart w:edGrp="everyone" w:id="145040462"/>
                              <w:r>
                                <w:rPr>
                                  <w:lang w:val="es-419"/>
                                </w:rPr>
                                <w:t>[</w:t>
                              </w:r>
                              <w:r w:rsidRPr="00D3746B" w:rsidR="00F63F50">
                                <w:rPr>
                                  <w:lang w:val="es-419"/>
                                </w:rPr>
                                <w:t>Construya un texto concluyente sobre la temática abordada en toda la lectura o en un apartado específico.</w:t>
                              </w:r>
                              <w:r w:rsidR="00F63F50">
                                <w:rPr>
                                  <w:lang w:val="es-419"/>
                                </w:rPr>
                                <w:t>]</w:t>
                              </w:r>
                            </w:p>
                            <w:p w:rsidR="00233AD2" w:rsidP="00233AD2" w:rsidRDefault="00233AD2" w14:paraId="00868E69" w14:textId="77777777">
                              <w:pPr>
                                <w:spacing w:before="19" w:line="206" w:lineRule="auto"/>
                                <w:ind w:right="18"/>
                                <w:rPr>
                                  <w:lang w:val="es-419"/>
                                </w:rPr>
                              </w:pPr>
                              <w:r w:rsidRPr="00233AD2">
                                <w:rPr>
                                  <w:lang w:val="es-419"/>
                                </w:rPr>
                                <w:t>Límite de la caja: media página</w:t>
                              </w:r>
                              <w:permEnd w:id="145040462"/>
                            </w:p>
                            <w:p w:rsidRPr="00D3746B" w:rsidR="00F63F50" w:rsidP="00F63F50" w:rsidRDefault="00F63F50" w14:paraId="4511F8CF" w14:textId="77777777">
                              <w:pPr>
                                <w:spacing w:line="206" w:lineRule="auto"/>
                                <w:ind w:right="610"/>
                                <w:rPr>
                                  <w:lang w:val="es-419"/>
                                </w:rPr>
                              </w:pPr>
                            </w:p>
                            <w:p w:rsidRPr="00A21915" w:rsidR="00F63F50" w:rsidP="00F63F50" w:rsidRDefault="00F63F50" w14:paraId="5D82EC8C" w14:textId="77777777">
                              <w:pPr>
                                <w:rPr>
                                  <w:u w:val="single"/>
                                  <w:lang w:val="es-419"/>
                                </w:rPr>
                              </w:pPr>
                            </w:p>
                          </w:txbxContent>
                        </wps:txbx>
                        <wps:bodyPr rot="0" vert="horz" wrap="square" lIns="0" tIns="0" rIns="0" bIns="0" anchor="t" anchorCtr="0" upright="1">
                          <a:noAutofit/>
                        </wps:bodyPr>
                      </wps:wsp>
                      <wps:wsp>
                        <wps:cNvPr id="990349656" name="docshape37"/>
                        <wps:cNvSpPr txBox="1">
                          <a:spLocks noChangeArrowheads="1"/>
                        </wps:cNvSpPr>
                        <wps:spPr bwMode="auto">
                          <a:xfrm>
                            <a:off x="446568" y="0"/>
                            <a:ext cx="4593431" cy="447675"/>
                          </a:xfrm>
                          <a:prstGeom prst="rect">
                            <a:avLst/>
                          </a:prstGeom>
                          <a:solidFill>
                            <a:srgbClr val="0C355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F51C2D" w:rsidR="00F63F50" w:rsidP="00F51C2D" w:rsidRDefault="00F51C2D" w14:paraId="27B6C93F" w14:textId="77777777">
                              <w:pPr>
                                <w:tabs>
                                  <w:tab w:val="left" w:pos="392"/>
                                  <w:tab w:val="left" w:pos="7108"/>
                                </w:tabs>
                                <w:spacing w:before="0" w:line="530" w:lineRule="exact"/>
                                <w:rPr>
                                  <w:rFonts w:ascii="Nunito Sans SemiBold" w:hAnsi="Nunito Sans SemiBold"/>
                                  <w:b/>
                                  <w:sz w:val="40"/>
                                </w:rPr>
                              </w:pPr>
                              <w:r>
                                <w:rPr>
                                  <w:rFonts w:ascii="Nunito Sans SemiBold" w:hAnsi="Nunito Sans SemiBold"/>
                                  <w:b/>
                                  <w:sz w:val="40"/>
                                </w:rPr>
                                <w:tab/>
                              </w:r>
                              <w:r>
                                <w:rPr>
                                  <w:rFonts w:ascii="Nunito Sans SemiBold" w:hAnsi="Nunito Sans SemiBold"/>
                                  <w:b/>
                                  <w:sz w:val="40"/>
                                </w:rPr>
                                <w:t>E</w:t>
                              </w:r>
                              <w:r w:rsidRPr="00F51C2D" w:rsidR="00F63F50">
                                <w:rPr>
                                  <w:rFonts w:ascii="Nunito Sans SemiBold" w:hAnsi="Nunito Sans SemiBold"/>
                                  <w:b/>
                                  <w:sz w:val="40"/>
                                </w:rPr>
                                <w:t>n síntesis...</w:t>
                              </w:r>
                            </w:p>
                          </w:txbxContent>
                        </wps:txbx>
                        <wps:bodyPr rot="0" vert="horz" wrap="square" lIns="0" tIns="0" rIns="0" bIns="0" anchor="ctr" anchorCtr="0" upright="1">
                          <a:noAutofit/>
                        </wps:bodyPr>
                      </wps:wsp>
                    </wpg:wgp>
                  </a:graphicData>
                </a:graphic>
              </wp:inline>
            </w:drawing>
          </mc:Choice>
          <mc:Fallback>
            <w:pict w14:anchorId="1821EB75">
              <v:group id="Grupo 9" style="width:396.85pt;height:141.7pt;mso-position-horizontal-relative:char;mso-position-vertical-relative:line" coordsize="50400,18004" coordorigin="" o:spid="_x0000_s1033" w14:anchorId="00C1B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">
                <v:shape id="docshape31" style="position:absolute;width:50399;height:18004;visibility:visible;mso-wrap-style:square;v-text-anchor:top" coordsize="7813,3210" o:spid="_x0000_s1034" fillcolor="#e8eaea" stroked="f" path="m7771,l42,,25,4,12,12,3,26,,42,,3169r3,16l12,3198r13,9l42,3210r7729,l7787,3207r14,-9l7810,3185r3,-16l7813,42r-3,-16l7801,12,7787,4,77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">
                  <v:path arrowok="t" o:connecttype="custom" o:connectlocs="5012907,203037;27093,203037;16127,205281;7741,209768;1935,217620;0,226594;0,1980456;1935,1989431;7741,1996722;16127,2001770;27093,2003452;5012907,2003452;5023228,2001770;5032259,1996722;5038065,1989431;5040000,1980456;5040000,226594;5038065,217620;5032259,209768;5023228,205281;5012907,203037" o:connectangles="0,0,0,0,0,0,0,0,0,0,0,0,0,0,0,0,0,0,0,0,0"/>
                </v:shape>
                <v:rect id="docshape32" style="position:absolute;width:4476;height:4476;visibility:visible;mso-wrap-style:square;v-text-anchor:top" o:spid="_x0000_s1035" fillcolor="#16b5ba"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"/>
                <v:shape id="docshape35" style="position:absolute;left:956;top:531;width:2439;height:2997;visibility:visible;mso-wrap-style:square;v-text-anchor:top" coordsize="384,472" o:spid="_x0000_s1036" stroked="f" path="m89,258r-5,1l5,379,,392r,13l5,418r9,10l73,470r7,2l98,472r11,-5l117,457r-32,l17,408,15,397,93,279r30,l123,278r-7,-17l96,261r-7,-3xm100,416r-4,1l92,423r,4l102,447r-6,8l85,457r32,l122,450r1,-4l118,438r14,l145,421r-23,l100,416xm132,438r-14,l124,439r4,1l131,439r1,-1xm247,225r-4,2l240,234r1,4l243,241r10,10l122,421r23,l274,252r,-4l272,245r6,l280,244r13,-17l271,227r-21,-1l247,225xm123,279r-30,l113,288r4,-1l122,282r1,-3xm315,l283,2,254,14,231,38r-8,12l223,52r1,5l222,57r-3,l217,59,92,247r,4l96,261r20,l112,251,226,78r22,l248,77,243,57r-19,l223,57r20,l242,54r4,-6l264,29,287,19r25,-1l353,18r-8,-7l315,xm278,245r-6,l274,245r3,l278,245xm335,150r-6,1l271,227r22,l343,162r,-6l335,150xm353,18r-41,l335,27r12,9l357,48r6,14l365,77,328,93r-2,3l326,104r3,3l370,121r5,-3l378,109r-2,-5l361,99r20,-9l383,87r,-5l381,62,374,42,362,25r-9,-7xm248,78r-22,l237,86r4,l247,82r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">
                  <v:path arrowok="t" o:connecttype="custom" o:connectlocs="3175,523875;3175,548640;50800,582930;74295,573405;9525,535305;78105,459740;56515,447040;58420,551815;60960,572135;77470,568960;83820,561340;63500,547370;78740,561975;83820,561340;152400,431800;160655,442595;173990,443230;176530,438785;172085,427355;78105,460375;74295,465455;200025,283210;146685,307340;142240,319405;137795,320675;60960,448945;143510,332740;154305,319405;154305,319405;167640,301625;224155,294640;176530,438785;175895,438785;208915,379095;217805,386080;224155,294640;220345,306070;231775,332105;207010,349250;238125,358140;229235,346075;243205,335280;229870,299085;143510,332740;156845,335280" o:connectangles="0,0,0,0,0,0,0,0,0,0,0,0,0,0,0,0,0,0,0,0,0,0,0,0,0,0,0,0,0,0,0,0,0,0,0,0,0,0,0,0,0,0,0,0,0"/>
                </v:shape>
                <v:shape id="docshape36" style="position:absolute;left:1568;top:6867;width:47015;height:9428;visibility:visible;mso-wrap-style:square;v-text-anchor:top" o:spid="_x0000_s103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">
                  <v:textbox inset="0,0,0,0">
                    <w:txbxContent>
                      <w:p w:rsidR="00F63F50" w:rsidP="00F63F50" w:rsidRDefault="00233AD2" w14:paraId="05F0E157" w14:textId="77777777">
                        <w:pPr>
                          <w:spacing w:line="206" w:lineRule="auto"/>
                          <w:ind w:right="610"/>
                          <w:rPr>
                            <w:lang w:val="es-419"/>
                          </w:rPr>
                        </w:pPr>
                        <w:permStart w:edGrp="everyone" w:id="145040462"/>
                        <w:r>
                          <w:rPr>
                            <w:lang w:val="es-419"/>
                          </w:rPr>
                          <w:t>[</w:t>
                        </w:r>
                        <w:r w:rsidRPr="00D3746B" w:rsidR="00F63F50">
                          <w:rPr>
                            <w:lang w:val="es-419"/>
                          </w:rPr>
                          <w:t>Construya un texto concluyente sobre la temática abordada en toda la lectura o en un apartado específico.</w:t>
                        </w:r>
                        <w:r w:rsidR="00F63F50">
                          <w:rPr>
                            <w:lang w:val="es-419"/>
                          </w:rPr>
                          <w:t>]</w:t>
                        </w:r>
                      </w:p>
                      <w:p w:rsidR="00233AD2" w:rsidP="00233AD2" w:rsidRDefault="00233AD2" w14:paraId="0FBC424D" w14:textId="77777777">
                        <w:pPr>
                          <w:spacing w:before="19" w:line="206" w:lineRule="auto"/>
                          <w:ind w:right="18"/>
                          <w:rPr>
                            <w:lang w:val="es-419"/>
                          </w:rPr>
                        </w:pPr>
                        <w:r w:rsidRPr="00233AD2">
                          <w:rPr>
                            <w:lang w:val="es-419"/>
                          </w:rPr>
                          <w:t>Límite de la caja: media página</w:t>
                        </w:r>
                        <w:permEnd w:id="145040462"/>
                      </w:p>
                      <w:p w:rsidRPr="00D3746B" w:rsidR="00F63F50" w:rsidP="00F63F50" w:rsidRDefault="00F63F50" w14:paraId="672A6659" w14:textId="77777777">
                        <w:pPr>
                          <w:spacing w:line="206" w:lineRule="auto"/>
                          <w:ind w:right="610"/>
                          <w:rPr>
                            <w:lang w:val="es-419"/>
                          </w:rPr>
                        </w:pPr>
                      </w:p>
                      <w:p w:rsidRPr="00A21915" w:rsidR="00F63F50" w:rsidP="00F63F50" w:rsidRDefault="00F63F50" w14:paraId="0A37501D" w14:textId="77777777">
                        <w:pPr>
                          <w:rPr>
                            <w:u w:val="single"/>
                            <w:lang w:val="es-419"/>
                          </w:rPr>
                        </w:pPr>
                      </w:p>
                    </w:txbxContent>
                  </v:textbox>
                </v:shape>
                <v:shape id="docshape37" style="position:absolute;left:4465;width:45934;height:4476;visibility:visible;mso-wrap-style:square;v-text-anchor:middle" o:spid="_x0000_s1038" fillcolor="#0c355b"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">
                  <v:textbox inset="0,0,0,0">
                    <w:txbxContent>
                      <w:p w:rsidRPr="00F51C2D" w:rsidR="00F63F50" w:rsidP="00F51C2D" w:rsidRDefault="00F51C2D" w14:paraId="4012D5E4" w14:textId="77777777">
                        <w:pPr>
                          <w:tabs>
                            <w:tab w:val="left" w:pos="392"/>
                            <w:tab w:val="left" w:pos="7108"/>
                          </w:tabs>
                          <w:spacing w:before="0" w:line="530" w:lineRule="exact"/>
                          <w:rPr>
                            <w:rFonts w:ascii="Nunito Sans SemiBold" w:hAnsi="Nunito Sans SemiBold"/>
                            <w:b/>
                            <w:sz w:val="40"/>
                          </w:rPr>
                        </w:pPr>
                        <w:r>
                          <w:rPr>
                            <w:rFonts w:ascii="Nunito Sans SemiBold" w:hAnsi="Nunito Sans SemiBold"/>
                            <w:b/>
                            <w:sz w:val="40"/>
                          </w:rPr>
                          <w:tab/>
                        </w:r>
                        <w:r>
                          <w:rPr>
                            <w:rFonts w:ascii="Nunito Sans SemiBold" w:hAnsi="Nunito Sans SemiBold"/>
                            <w:b/>
                            <w:sz w:val="40"/>
                          </w:rPr>
                          <w:t>E</w:t>
                        </w:r>
                        <w:r w:rsidRPr="00F51C2D" w:rsidR="00F63F50">
                          <w:rPr>
                            <w:rFonts w:ascii="Nunito Sans SemiBold" w:hAnsi="Nunito Sans SemiBold"/>
                            <w:b/>
                            <w:sz w:val="40"/>
                          </w:rPr>
                          <w:t>n síntesis...</w:t>
                        </w:r>
                      </w:p>
                    </w:txbxContent>
                  </v:textbox>
                </v:shape>
                <w10:anchorlock/>
              </v:group>
            </w:pict>
          </mc:Fallback>
        </mc:AlternateContent>
      </w:r>
    </w:p>
    <w:p w:rsidR="00D86EBC" w:rsidP="00EF25FD" w:rsidRDefault="00AF68B4" w14:paraId="35808FF6" w14:textId="77777777">
      <w:r>
        <w:rPr>
          <w:noProof/>
        </w:rPr>
        <mc:AlternateContent>
          <mc:Choice Requires="wpg">
            <w:drawing>
              <wp:inline distT="0" distB="0" distL="0" distR="0" wp14:anchorId="2C7E998B" wp14:editId="0FD530CB">
                <wp:extent cx="5039995" cy="1800225"/>
                <wp:effectExtent l="0" t="0" r="8255" b="9525"/>
                <wp:docPr id="184641231"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1800225"/>
                          <a:chOff x="2210" y="219"/>
                          <a:chExt cx="7937" cy="2835"/>
                        </a:xfrm>
                      </wpg:grpSpPr>
                      <wps:wsp>
                        <wps:cNvPr id="493619073" name="docshape25"/>
                        <wps:cNvSpPr>
                          <a:spLocks/>
                        </wps:cNvSpPr>
                        <wps:spPr bwMode="auto">
                          <a:xfrm>
                            <a:off x="2210" y="219"/>
                            <a:ext cx="7937" cy="2835"/>
                          </a:xfrm>
                          <a:custGeom>
                            <a:avLst/>
                            <a:gdLst>
                              <a:gd name="T0" fmla="+- 0 9982 2211"/>
                              <a:gd name="T1" fmla="*/ T0 w 7813"/>
                              <a:gd name="T2" fmla="+- 0 220 220"/>
                              <a:gd name="T3" fmla="*/ 220 h 3210"/>
                              <a:gd name="T4" fmla="+- 0 2253 2211"/>
                              <a:gd name="T5" fmla="*/ T4 w 7813"/>
                              <a:gd name="T6" fmla="+- 0 220 220"/>
                              <a:gd name="T7" fmla="*/ 220 h 3210"/>
                              <a:gd name="T8" fmla="+- 0 2236 2211"/>
                              <a:gd name="T9" fmla="*/ T8 w 7813"/>
                              <a:gd name="T10" fmla="+- 0 223 220"/>
                              <a:gd name="T11" fmla="*/ 223 h 3210"/>
                              <a:gd name="T12" fmla="+- 0 2223 2211"/>
                              <a:gd name="T13" fmla="*/ T12 w 7813"/>
                              <a:gd name="T14" fmla="+- 0 232 220"/>
                              <a:gd name="T15" fmla="*/ 232 h 3210"/>
                              <a:gd name="T16" fmla="+- 0 2214 2211"/>
                              <a:gd name="T17" fmla="*/ T16 w 7813"/>
                              <a:gd name="T18" fmla="+- 0 245 220"/>
                              <a:gd name="T19" fmla="*/ 245 h 3210"/>
                              <a:gd name="T20" fmla="+- 0 2211 2211"/>
                              <a:gd name="T21" fmla="*/ T20 w 7813"/>
                              <a:gd name="T22" fmla="+- 0 261 220"/>
                              <a:gd name="T23" fmla="*/ 261 h 3210"/>
                              <a:gd name="T24" fmla="+- 0 2211 2211"/>
                              <a:gd name="T25" fmla="*/ T24 w 7813"/>
                              <a:gd name="T26" fmla="+- 0 3388 220"/>
                              <a:gd name="T27" fmla="*/ 3388 h 3210"/>
                              <a:gd name="T28" fmla="+- 0 2214 2211"/>
                              <a:gd name="T29" fmla="*/ T28 w 7813"/>
                              <a:gd name="T30" fmla="+- 0 3404 220"/>
                              <a:gd name="T31" fmla="*/ 3404 h 3210"/>
                              <a:gd name="T32" fmla="+- 0 2223 2211"/>
                              <a:gd name="T33" fmla="*/ T32 w 7813"/>
                              <a:gd name="T34" fmla="+- 0 3418 220"/>
                              <a:gd name="T35" fmla="*/ 3418 h 3210"/>
                              <a:gd name="T36" fmla="+- 0 2236 2211"/>
                              <a:gd name="T37" fmla="*/ T36 w 7813"/>
                              <a:gd name="T38" fmla="+- 0 3426 220"/>
                              <a:gd name="T39" fmla="*/ 3426 h 3210"/>
                              <a:gd name="T40" fmla="+- 0 2253 2211"/>
                              <a:gd name="T41" fmla="*/ T40 w 7813"/>
                              <a:gd name="T42" fmla="+- 0 3430 220"/>
                              <a:gd name="T43" fmla="*/ 3430 h 3210"/>
                              <a:gd name="T44" fmla="+- 0 9982 2211"/>
                              <a:gd name="T45" fmla="*/ T44 w 7813"/>
                              <a:gd name="T46" fmla="+- 0 3430 220"/>
                              <a:gd name="T47" fmla="*/ 3430 h 3210"/>
                              <a:gd name="T48" fmla="+- 0 9998 2211"/>
                              <a:gd name="T49" fmla="*/ T48 w 7813"/>
                              <a:gd name="T50" fmla="+- 0 3426 220"/>
                              <a:gd name="T51" fmla="*/ 3426 h 3210"/>
                              <a:gd name="T52" fmla="+- 0 10012 2211"/>
                              <a:gd name="T53" fmla="*/ T52 w 7813"/>
                              <a:gd name="T54" fmla="+- 0 3418 220"/>
                              <a:gd name="T55" fmla="*/ 3418 h 3210"/>
                              <a:gd name="T56" fmla="+- 0 10021 2211"/>
                              <a:gd name="T57" fmla="*/ T56 w 7813"/>
                              <a:gd name="T58" fmla="+- 0 3404 220"/>
                              <a:gd name="T59" fmla="*/ 3404 h 3210"/>
                              <a:gd name="T60" fmla="+- 0 10024 2211"/>
                              <a:gd name="T61" fmla="*/ T60 w 7813"/>
                              <a:gd name="T62" fmla="+- 0 3388 220"/>
                              <a:gd name="T63" fmla="*/ 3388 h 3210"/>
                              <a:gd name="T64" fmla="+- 0 10024 2211"/>
                              <a:gd name="T65" fmla="*/ T64 w 7813"/>
                              <a:gd name="T66" fmla="+- 0 261 220"/>
                              <a:gd name="T67" fmla="*/ 261 h 3210"/>
                              <a:gd name="T68" fmla="+- 0 10021 2211"/>
                              <a:gd name="T69" fmla="*/ T68 w 7813"/>
                              <a:gd name="T70" fmla="+- 0 245 220"/>
                              <a:gd name="T71" fmla="*/ 245 h 3210"/>
                              <a:gd name="T72" fmla="+- 0 10012 2211"/>
                              <a:gd name="T73" fmla="*/ T72 w 7813"/>
                              <a:gd name="T74" fmla="+- 0 232 220"/>
                              <a:gd name="T75" fmla="*/ 232 h 3210"/>
                              <a:gd name="T76" fmla="+- 0 9998 2211"/>
                              <a:gd name="T77" fmla="*/ T76 w 7813"/>
                              <a:gd name="T78" fmla="+- 0 223 220"/>
                              <a:gd name="T79" fmla="*/ 223 h 3210"/>
                              <a:gd name="T80" fmla="+- 0 9982 2211"/>
                              <a:gd name="T81" fmla="*/ T80 w 7813"/>
                              <a:gd name="T82" fmla="+- 0 220 220"/>
                              <a:gd name="T83" fmla="*/ 220 h 3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813" h="3210">
                                <a:moveTo>
                                  <a:pt x="7771" y="0"/>
                                </a:moveTo>
                                <a:lnTo>
                                  <a:pt x="42" y="0"/>
                                </a:lnTo>
                                <a:lnTo>
                                  <a:pt x="25" y="3"/>
                                </a:lnTo>
                                <a:lnTo>
                                  <a:pt x="12" y="12"/>
                                </a:lnTo>
                                <a:lnTo>
                                  <a:pt x="3" y="25"/>
                                </a:lnTo>
                                <a:lnTo>
                                  <a:pt x="0" y="41"/>
                                </a:lnTo>
                                <a:lnTo>
                                  <a:pt x="0" y="3168"/>
                                </a:lnTo>
                                <a:lnTo>
                                  <a:pt x="3" y="3184"/>
                                </a:lnTo>
                                <a:lnTo>
                                  <a:pt x="12" y="3198"/>
                                </a:lnTo>
                                <a:lnTo>
                                  <a:pt x="25" y="3206"/>
                                </a:lnTo>
                                <a:lnTo>
                                  <a:pt x="42" y="3210"/>
                                </a:lnTo>
                                <a:lnTo>
                                  <a:pt x="7771" y="3210"/>
                                </a:lnTo>
                                <a:lnTo>
                                  <a:pt x="7787" y="3206"/>
                                </a:lnTo>
                                <a:lnTo>
                                  <a:pt x="7801" y="3198"/>
                                </a:lnTo>
                                <a:lnTo>
                                  <a:pt x="7810" y="3184"/>
                                </a:lnTo>
                                <a:lnTo>
                                  <a:pt x="7813" y="3168"/>
                                </a:lnTo>
                                <a:lnTo>
                                  <a:pt x="7813" y="41"/>
                                </a:lnTo>
                                <a:lnTo>
                                  <a:pt x="7810" y="25"/>
                                </a:lnTo>
                                <a:lnTo>
                                  <a:pt x="7801" y="12"/>
                                </a:lnTo>
                                <a:lnTo>
                                  <a:pt x="7787" y="3"/>
                                </a:lnTo>
                                <a:lnTo>
                                  <a:pt x="7771" y="0"/>
                                </a:lnTo>
                                <a:close/>
                              </a:path>
                            </a:pathLst>
                          </a:custGeom>
                          <a:solidFill>
                            <a:srgbClr val="E8EAE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2303085" name="docshape26"/>
                        <wps:cNvSpPr>
                          <a:spLocks noChangeArrowheads="1"/>
                        </wps:cNvSpPr>
                        <wps:spPr bwMode="auto">
                          <a:xfrm>
                            <a:off x="2210" y="219"/>
                            <a:ext cx="705" cy="705"/>
                          </a:xfrm>
                          <a:prstGeom prst="rect">
                            <a:avLst/>
                          </a:prstGeom>
                          <a:solidFill>
                            <a:srgbClr val="8CC6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72476013" name="docshape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319" y="394"/>
                            <a:ext cx="487" cy="386"/>
                          </a:xfrm>
                          <a:prstGeom prst="rect">
                            <a:avLst/>
                          </a:prstGeom>
                          <a:noFill/>
                          <a:extLst>
                            <a:ext uri="{909E8E84-426E-40DD-AFC4-6F175D3DCCD1}">
                              <a14:hiddenFill xmlns:a14="http://schemas.microsoft.com/office/drawing/2010/main">
                                <a:solidFill>
                                  <a:srgbClr val="FFFFFF"/>
                                </a:solidFill>
                              </a14:hiddenFill>
                            </a:ext>
                          </a:extLst>
                        </pic:spPr>
                      </pic:pic>
                      <wps:wsp>
                        <wps:cNvPr id="1859647888" name="docshape28"/>
                        <wps:cNvSpPr txBox="1">
                          <a:spLocks noChangeArrowheads="1"/>
                        </wps:cNvSpPr>
                        <wps:spPr bwMode="auto">
                          <a:xfrm>
                            <a:off x="2915" y="219"/>
                            <a:ext cx="7232" cy="705"/>
                          </a:xfrm>
                          <a:prstGeom prst="rect">
                            <a:avLst/>
                          </a:prstGeom>
                          <a:solidFill>
                            <a:srgbClr val="0C385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68B4" w:rsidP="00AF68B4" w:rsidRDefault="00AF68B4" w14:paraId="588B423A" w14:textId="77777777">
                              <w:pPr>
                                <w:tabs>
                                  <w:tab w:val="left" w:pos="395"/>
                                  <w:tab w:val="left" w:pos="7108"/>
                                </w:tabs>
                                <w:spacing w:before="0" w:line="530" w:lineRule="exact"/>
                                <w:rPr>
                                  <w:rFonts w:ascii="Nunito Sans SemiBold" w:hAnsi="Nunito Sans SemiBold"/>
                                  <w:b/>
                                  <w:sz w:val="40"/>
                                </w:rPr>
                              </w:pPr>
                              <w:r>
                                <w:rPr>
                                  <w:rFonts w:ascii="Nunito Sans SemiBold" w:hAnsi="Nunito Sans SemiBold"/>
                                  <w:b/>
                                  <w:color w:val="FFFFFF"/>
                                  <w:sz w:val="40"/>
                                  <w:shd w:val="clear" w:color="auto" w:fill="0C355B"/>
                                </w:rPr>
                                <w:tab/>
                              </w:r>
                              <w:r>
                                <w:rPr>
                                  <w:rFonts w:ascii="Nunito Sans SemiBold" w:hAnsi="Nunito Sans SemiBold"/>
                                  <w:b/>
                                  <w:color w:val="FFFFFF"/>
                                  <w:sz w:val="40"/>
                                  <w:shd w:val="clear" w:color="auto" w:fill="0C355B"/>
                                </w:rPr>
                                <w:t>¿</w:t>
                              </w:r>
                              <w:r w:rsidRPr="00AF68B4">
                                <w:rPr>
                                  <w:rFonts w:ascii="Nunito Sans SemiBold" w:hAnsi="Nunito Sans SemiBold"/>
                                  <w:b/>
                                  <w:sz w:val="40"/>
                                </w:rPr>
                                <w:t>Sabía</w:t>
                              </w:r>
                              <w:r>
                                <w:rPr>
                                  <w:rFonts w:ascii="Nunito Sans SemiBold" w:hAnsi="Nunito Sans SemiBold"/>
                                  <w:b/>
                                  <w:color w:val="FFFFFF"/>
                                  <w:spacing w:val="-7"/>
                                  <w:sz w:val="40"/>
                                  <w:shd w:val="clear" w:color="auto" w:fill="0C355B"/>
                                </w:rPr>
                                <w:t xml:space="preserve"> </w:t>
                              </w:r>
                              <w:r>
                                <w:rPr>
                                  <w:rFonts w:ascii="Nunito Sans SemiBold" w:hAnsi="Nunito Sans SemiBold"/>
                                  <w:b/>
                                  <w:color w:val="FFFFFF"/>
                                  <w:spacing w:val="-2"/>
                                  <w:sz w:val="40"/>
                                  <w:shd w:val="clear" w:color="auto" w:fill="0C355B"/>
                                </w:rPr>
                                <w:t>qu</w:t>
                              </w:r>
                              <w:r w:rsidR="0035235B">
                                <w:rPr>
                                  <w:rFonts w:ascii="Nunito Sans SemiBold" w:hAnsi="Nunito Sans SemiBold"/>
                                  <w:b/>
                                  <w:color w:val="FFFFFF"/>
                                  <w:spacing w:val="-2"/>
                                  <w:sz w:val="40"/>
                                  <w:shd w:val="clear" w:color="auto" w:fill="0C355B"/>
                                </w:rPr>
                                <w:t>e</w:t>
                              </w:r>
                              <w:r>
                                <w:rPr>
                                  <w:rFonts w:ascii="Nunito Sans SemiBold" w:hAnsi="Nunito Sans SemiBold"/>
                                  <w:b/>
                                  <w:color w:val="FFFFFF"/>
                                  <w:spacing w:val="-2"/>
                                  <w:sz w:val="40"/>
                                  <w:shd w:val="clear" w:color="auto" w:fill="0C355B"/>
                                </w:rPr>
                                <w:t>...?</w:t>
                              </w:r>
                            </w:p>
                          </w:txbxContent>
                        </wps:txbx>
                        <wps:bodyPr rot="0" vert="horz" wrap="square" lIns="0" tIns="0" rIns="0" bIns="0" anchor="ctr" anchorCtr="0" upright="1">
                          <a:noAutofit/>
                        </wps:bodyPr>
                      </wps:wsp>
                      <wps:wsp>
                        <wps:cNvPr id="993301383" name="docshape29"/>
                        <wps:cNvSpPr txBox="1">
                          <a:spLocks noChangeArrowheads="1"/>
                        </wps:cNvSpPr>
                        <wps:spPr bwMode="auto">
                          <a:xfrm>
                            <a:off x="2457" y="1254"/>
                            <a:ext cx="7404" cy="1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AD2" w:rsidP="00233AD2" w:rsidRDefault="00233AD2" w14:paraId="3ABD2BB8" w14:textId="77777777">
                              <w:pPr>
                                <w:spacing w:before="19" w:line="206" w:lineRule="auto"/>
                                <w:ind w:right="18"/>
                                <w:rPr>
                                  <w:lang w:val="es-419"/>
                                </w:rPr>
                              </w:pPr>
                              <w:r w:rsidRPr="009D61E5">
                                <w:rPr>
                                  <w:lang w:val="es-419"/>
                                </w:rPr>
                                <w:t>[Proporcione datos curiosos, estadísticas, hechos históricos…]</w:t>
                              </w:r>
                            </w:p>
                            <w:p w:rsidRPr="00A21915" w:rsidR="00233AD2" w:rsidP="00233AD2" w:rsidRDefault="00233AD2" w14:paraId="0642FBF4" w14:textId="77777777">
                              <w:pPr>
                                <w:spacing w:before="19" w:line="206" w:lineRule="auto"/>
                                <w:ind w:right="18"/>
                                <w:rPr>
                                  <w:lang w:val="es-419"/>
                                </w:rPr>
                              </w:pPr>
                              <w:r w:rsidRPr="00233AD2">
                                <w:rPr>
                                  <w:lang w:val="es-419"/>
                                </w:rPr>
                                <w:t>Límite de la caja: media página</w:t>
                              </w:r>
                            </w:p>
                            <w:p w:rsidRPr="00A21915" w:rsidR="00AF68B4" w:rsidP="00AF68B4" w:rsidRDefault="00AF68B4" w14:paraId="52C86567" w14:textId="77777777">
                              <w:pPr>
                                <w:rPr>
                                  <w:lang w:val="es-419"/>
                                </w:rPr>
                              </w:pPr>
                            </w:p>
                          </w:txbxContent>
                        </wps:txbx>
                        <wps:bodyPr rot="0" vert="horz" wrap="square" lIns="0" tIns="0" rIns="0" bIns="0" anchor="t" anchorCtr="0" upright="1">
                          <a:noAutofit/>
                        </wps:bodyPr>
                      </wps:wsp>
                    </wpg:wgp>
                  </a:graphicData>
                </a:graphic>
              </wp:inline>
            </w:drawing>
          </mc:Choice>
          <mc:Fallback>
            <w:pict w14:anchorId="0B568409">
              <v:group id="Grupo 4" style="width:396.85pt;height:141.75pt;mso-position-horizontal-relative:char;mso-position-vertical-relative:line" coordsize="7937,2835" coordorigin="2210,219" o:spid="_x0000_s1039" w14:anchorId="2C7E998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">
                <v:shape id="docshape25" style="position:absolute;left:2210;top:219;width:7937;height:2835;visibility:visible;mso-wrap-style:square;v-text-anchor:top" coordsize="7813,3210" o:spid="_x0000_s1040" fillcolor="#e8eaea" stroked="f" path="m7771,l42,,25,3,12,12,3,25,,41,,3168r3,16l12,3198r13,8l42,3210r7729,l7787,3206r14,-8l7810,3184r3,-16l7813,41r-3,-16l7801,12,7787,3,77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">
                  <v:path arrowok="t" o:connecttype="custom" o:connectlocs="7894,194;43,194;25,197;12,205;3,216;0,231;0,2992;3,3006;12,3019;25,3026;43,3029;7894,3029;7911,3026;7925,3019;7934,3006;7937,2992;7937,231;7934,216;7925,205;7911,197;7894,194" o:connectangles="0,0,0,0,0,0,0,0,0,0,0,0,0,0,0,0,0,0,0,0,0"/>
                </v:shape>
                <v:rect id="docshape26" style="position:absolute;left:2210;top:219;width:705;height:705;visibility:visible;mso-wrap-style:square;v-text-anchor:top" o:spid="_x0000_s1041" fillcolor="#8cc63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"/>
                <v:shape id="docshape27" style="position:absolute;left:2319;top:394;width:487;height:386;visibility:visible;mso-wrap-style:square"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">
                  <v:imagedata o:title="" r:id="rId13"/>
                </v:shape>
                <v:shape id="docshape28" style="position:absolute;left:2915;top:219;width:7232;height:705;visibility:visible;mso-wrap-style:square;v-text-anchor:middle" o:spid="_x0000_s1043" fillcolor="#0c385a"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">
                  <v:textbox inset="0,0,0,0">
                    <w:txbxContent>
                      <w:p w:rsidR="00AF68B4" w:rsidP="00AF68B4" w:rsidRDefault="00AF68B4" w14:paraId="020288F6" w14:textId="77777777">
                        <w:pPr>
                          <w:tabs>
                            <w:tab w:val="left" w:pos="395"/>
                            <w:tab w:val="left" w:pos="7108"/>
                          </w:tabs>
                          <w:spacing w:before="0" w:line="530" w:lineRule="exact"/>
                          <w:rPr>
                            <w:rFonts w:ascii="Nunito Sans SemiBold" w:hAnsi="Nunito Sans SemiBold"/>
                            <w:b/>
                            <w:sz w:val="40"/>
                          </w:rPr>
                        </w:pPr>
                        <w:r>
                          <w:rPr>
                            <w:rFonts w:ascii="Nunito Sans SemiBold" w:hAnsi="Nunito Sans SemiBold"/>
                            <w:b/>
                            <w:color w:val="FFFFFF"/>
                            <w:sz w:val="40"/>
                            <w:shd w:val="clear" w:color="auto" w:fill="0C355B"/>
                          </w:rPr>
                          <w:tab/>
                        </w:r>
                        <w:r>
                          <w:rPr>
                            <w:rFonts w:ascii="Nunito Sans SemiBold" w:hAnsi="Nunito Sans SemiBold"/>
                            <w:b/>
                            <w:color w:val="FFFFFF"/>
                            <w:sz w:val="40"/>
                            <w:shd w:val="clear" w:color="auto" w:fill="0C355B"/>
                          </w:rPr>
                          <w:t>¿</w:t>
                        </w:r>
                        <w:r w:rsidRPr="00AF68B4">
                          <w:rPr>
                            <w:rFonts w:ascii="Nunito Sans SemiBold" w:hAnsi="Nunito Sans SemiBold"/>
                            <w:b/>
                            <w:sz w:val="40"/>
                          </w:rPr>
                          <w:t>Sabía</w:t>
                        </w:r>
                        <w:r>
                          <w:rPr>
                            <w:rFonts w:ascii="Nunito Sans SemiBold" w:hAnsi="Nunito Sans SemiBold"/>
                            <w:b/>
                            <w:color w:val="FFFFFF"/>
                            <w:spacing w:val="-7"/>
                            <w:sz w:val="40"/>
                            <w:shd w:val="clear" w:color="auto" w:fill="0C355B"/>
                          </w:rPr>
                          <w:t xml:space="preserve"> </w:t>
                        </w:r>
                        <w:r>
                          <w:rPr>
                            <w:rFonts w:ascii="Nunito Sans SemiBold" w:hAnsi="Nunito Sans SemiBold"/>
                            <w:b/>
                            <w:color w:val="FFFFFF"/>
                            <w:spacing w:val="-2"/>
                            <w:sz w:val="40"/>
                            <w:shd w:val="clear" w:color="auto" w:fill="0C355B"/>
                          </w:rPr>
                          <w:t>qu</w:t>
                        </w:r>
                        <w:r w:rsidR="0035235B">
                          <w:rPr>
                            <w:rFonts w:ascii="Nunito Sans SemiBold" w:hAnsi="Nunito Sans SemiBold"/>
                            <w:b/>
                            <w:color w:val="FFFFFF"/>
                            <w:spacing w:val="-2"/>
                            <w:sz w:val="40"/>
                            <w:shd w:val="clear" w:color="auto" w:fill="0C355B"/>
                          </w:rPr>
                          <w:t>e</w:t>
                        </w:r>
                        <w:r>
                          <w:rPr>
                            <w:rFonts w:ascii="Nunito Sans SemiBold" w:hAnsi="Nunito Sans SemiBold"/>
                            <w:b/>
                            <w:color w:val="FFFFFF"/>
                            <w:spacing w:val="-2"/>
                            <w:sz w:val="40"/>
                            <w:shd w:val="clear" w:color="auto" w:fill="0C355B"/>
                          </w:rPr>
                          <w:t>...?</w:t>
                        </w:r>
                      </w:p>
                    </w:txbxContent>
                  </v:textbox>
                </v:shape>
                <v:shape id="docshape29" style="position:absolute;left:2457;top:1254;width:7404;height:1545;visibility:visible;mso-wrap-style:square;v-text-anchor:top" o:spid="_x0000_s104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">
                  <v:textbox inset="0,0,0,0">
                    <w:txbxContent>
                      <w:p w:rsidR="00233AD2" w:rsidP="00233AD2" w:rsidRDefault="00233AD2" w14:paraId="679CB36A" w14:textId="77777777">
                        <w:pPr>
                          <w:spacing w:before="19" w:line="206" w:lineRule="auto"/>
                          <w:ind w:right="18"/>
                          <w:rPr>
                            <w:lang w:val="es-419"/>
                          </w:rPr>
                        </w:pPr>
                        <w:r w:rsidRPr="009D61E5">
                          <w:rPr>
                            <w:lang w:val="es-419"/>
                          </w:rPr>
                          <w:t>[Proporcione datos curiosos, estadísticas, hechos históricos…]</w:t>
                        </w:r>
                      </w:p>
                      <w:p w:rsidRPr="00A21915" w:rsidR="00233AD2" w:rsidP="00233AD2" w:rsidRDefault="00233AD2" w14:paraId="2D431377" w14:textId="77777777">
                        <w:pPr>
                          <w:spacing w:before="19" w:line="206" w:lineRule="auto"/>
                          <w:ind w:right="18"/>
                          <w:rPr>
                            <w:lang w:val="es-419"/>
                          </w:rPr>
                        </w:pPr>
                        <w:r w:rsidRPr="00233AD2">
                          <w:rPr>
                            <w:lang w:val="es-419"/>
                          </w:rPr>
                          <w:t>Límite de la caja: media página</w:t>
                        </w:r>
                      </w:p>
                      <w:p w:rsidRPr="00A21915" w:rsidR="00AF68B4" w:rsidP="00AF68B4" w:rsidRDefault="00AF68B4" w14:paraId="5DAB6C7B" w14:textId="77777777">
                        <w:pPr>
                          <w:rPr>
                            <w:lang w:val="es-419"/>
                          </w:rPr>
                        </w:pPr>
                      </w:p>
                    </w:txbxContent>
                  </v:textbox>
                </v:shape>
                <w10:anchorlock/>
              </v:group>
            </w:pict>
          </mc:Fallback>
        </mc:AlternateContent>
      </w:r>
    </w:p>
    <w:p w:rsidR="00F51C2D" w:rsidP="00EF25FD" w:rsidRDefault="00E71A09" w14:paraId="201F9E5F" w14:textId="77777777">
      <w:r>
        <w:rPr>
          <w:noProof/>
          <w:lang w:val="es-419"/>
          <w14:ligatures w14:val="standardContextual"/>
        </w:rPr>
        <mc:AlternateContent>
          <mc:Choice Requires="wpg">
            <w:drawing>
              <wp:inline distT="0" distB="0" distL="0" distR="0" wp14:anchorId="00BD9BED" wp14:editId="05138976">
                <wp:extent cx="5039995" cy="1799590"/>
                <wp:effectExtent l="0" t="0" r="8255" b="0"/>
                <wp:docPr id="110111313" name="Grupo 10"/>
                <wp:cNvGraphicFramePr/>
                <a:graphic xmlns:a="http://schemas.openxmlformats.org/drawingml/2006/main">
                  <a:graphicData uri="http://schemas.microsoft.com/office/word/2010/wordprocessingGroup">
                    <wpg:wgp>
                      <wpg:cNvGrpSpPr/>
                      <wpg:grpSpPr>
                        <a:xfrm>
                          <a:off x="0" y="0"/>
                          <a:ext cx="5039995" cy="1799590"/>
                          <a:chOff x="-1" y="-1"/>
                          <a:chExt cx="5039999" cy="1800000"/>
                        </a:xfrm>
                      </wpg:grpSpPr>
                      <wps:wsp>
                        <wps:cNvPr id="2039569068" name="docshape39"/>
                        <wps:cNvSpPr>
                          <a:spLocks/>
                        </wps:cNvSpPr>
                        <wps:spPr bwMode="auto">
                          <a:xfrm>
                            <a:off x="-1" y="-1"/>
                            <a:ext cx="5039999" cy="1800000"/>
                          </a:xfrm>
                          <a:custGeom>
                            <a:avLst/>
                            <a:gdLst>
                              <a:gd name="T0" fmla="*/ 7771 w 7813"/>
                              <a:gd name="T1" fmla="*/ 0 h 3210"/>
                              <a:gd name="T2" fmla="*/ 42 w 7813"/>
                              <a:gd name="T3" fmla="*/ 0 h 3210"/>
                              <a:gd name="T4" fmla="*/ 25 w 7813"/>
                              <a:gd name="T5" fmla="*/ 3 h 3210"/>
                              <a:gd name="T6" fmla="*/ 12 w 7813"/>
                              <a:gd name="T7" fmla="*/ 12 h 3210"/>
                              <a:gd name="T8" fmla="*/ 3 w 7813"/>
                              <a:gd name="T9" fmla="*/ 25 h 3210"/>
                              <a:gd name="T10" fmla="*/ 0 w 7813"/>
                              <a:gd name="T11" fmla="*/ 42 h 3210"/>
                              <a:gd name="T12" fmla="*/ 0 w 7813"/>
                              <a:gd name="T13" fmla="*/ 3168 h 3210"/>
                              <a:gd name="T14" fmla="*/ 3 w 7813"/>
                              <a:gd name="T15" fmla="*/ 3185 h 3210"/>
                              <a:gd name="T16" fmla="*/ 12 w 7813"/>
                              <a:gd name="T17" fmla="*/ 3198 h 3210"/>
                              <a:gd name="T18" fmla="*/ 25 w 7813"/>
                              <a:gd name="T19" fmla="*/ 3207 h 3210"/>
                              <a:gd name="T20" fmla="*/ 42 w 7813"/>
                              <a:gd name="T21" fmla="*/ 3210 h 3210"/>
                              <a:gd name="T22" fmla="*/ 7771 w 7813"/>
                              <a:gd name="T23" fmla="*/ 3210 h 3210"/>
                              <a:gd name="T24" fmla="*/ 7788 w 7813"/>
                              <a:gd name="T25" fmla="*/ 3207 h 3210"/>
                              <a:gd name="T26" fmla="*/ 7801 w 7813"/>
                              <a:gd name="T27" fmla="*/ 3198 h 3210"/>
                              <a:gd name="T28" fmla="*/ 7810 w 7813"/>
                              <a:gd name="T29" fmla="*/ 3185 h 3210"/>
                              <a:gd name="T30" fmla="*/ 7813 w 7813"/>
                              <a:gd name="T31" fmla="*/ 3168 h 3210"/>
                              <a:gd name="T32" fmla="*/ 7813 w 7813"/>
                              <a:gd name="T33" fmla="*/ 42 h 3210"/>
                              <a:gd name="T34" fmla="*/ 7810 w 7813"/>
                              <a:gd name="T35" fmla="*/ 25 h 3210"/>
                              <a:gd name="T36" fmla="*/ 7801 w 7813"/>
                              <a:gd name="T37" fmla="*/ 12 h 3210"/>
                              <a:gd name="T38" fmla="*/ 7788 w 7813"/>
                              <a:gd name="T39" fmla="*/ 3 h 3210"/>
                              <a:gd name="T40" fmla="*/ 7771 w 7813"/>
                              <a:gd name="T41" fmla="*/ 0 h 3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813" h="3210">
                                <a:moveTo>
                                  <a:pt x="7771" y="0"/>
                                </a:moveTo>
                                <a:lnTo>
                                  <a:pt x="42" y="0"/>
                                </a:lnTo>
                                <a:lnTo>
                                  <a:pt x="25" y="3"/>
                                </a:lnTo>
                                <a:lnTo>
                                  <a:pt x="12" y="12"/>
                                </a:lnTo>
                                <a:lnTo>
                                  <a:pt x="3" y="25"/>
                                </a:lnTo>
                                <a:lnTo>
                                  <a:pt x="0" y="42"/>
                                </a:lnTo>
                                <a:lnTo>
                                  <a:pt x="0" y="3168"/>
                                </a:lnTo>
                                <a:lnTo>
                                  <a:pt x="3" y="3185"/>
                                </a:lnTo>
                                <a:lnTo>
                                  <a:pt x="12" y="3198"/>
                                </a:lnTo>
                                <a:lnTo>
                                  <a:pt x="25" y="3207"/>
                                </a:lnTo>
                                <a:lnTo>
                                  <a:pt x="42" y="3210"/>
                                </a:lnTo>
                                <a:lnTo>
                                  <a:pt x="7771" y="3210"/>
                                </a:lnTo>
                                <a:lnTo>
                                  <a:pt x="7788" y="3207"/>
                                </a:lnTo>
                                <a:lnTo>
                                  <a:pt x="7801" y="3198"/>
                                </a:lnTo>
                                <a:lnTo>
                                  <a:pt x="7810" y="3185"/>
                                </a:lnTo>
                                <a:lnTo>
                                  <a:pt x="7813" y="3168"/>
                                </a:lnTo>
                                <a:lnTo>
                                  <a:pt x="7813" y="42"/>
                                </a:lnTo>
                                <a:lnTo>
                                  <a:pt x="7810" y="25"/>
                                </a:lnTo>
                                <a:lnTo>
                                  <a:pt x="7801" y="12"/>
                                </a:lnTo>
                                <a:lnTo>
                                  <a:pt x="7788" y="3"/>
                                </a:lnTo>
                                <a:lnTo>
                                  <a:pt x="7771" y="0"/>
                                </a:lnTo>
                                <a:close/>
                              </a:path>
                            </a:pathLst>
                          </a:custGeom>
                          <a:solidFill>
                            <a:srgbClr val="E8EAE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25470613" name="docshape40"/>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extLst>
                            <a:ext uri="{909E8E84-426E-40DD-AFC4-6F175D3DCCD1}">
                              <a14:hiddenFill xmlns:a14="http://schemas.microsoft.com/office/drawing/2010/main">
                                <a:solidFill>
                                  <a:srgbClr val="FFFFFF"/>
                                </a:solidFill>
                              </a14:hiddenFill>
                            </a:ext>
                          </a:extLst>
                        </pic:spPr>
                      </pic:pic>
                      <wps:wsp>
                        <wps:cNvPr id="288985314" name="docshape41"/>
                        <wps:cNvSpPr txBox="1">
                          <a:spLocks noChangeArrowheads="1"/>
                        </wps:cNvSpPr>
                        <wps:spPr bwMode="auto">
                          <a:xfrm>
                            <a:off x="185123" y="661857"/>
                            <a:ext cx="4645503" cy="954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AD2" w:rsidP="00233AD2" w:rsidRDefault="00E71A09" w14:paraId="7740636F" w14:textId="77777777">
                              <w:pPr>
                                <w:spacing w:before="19" w:line="206" w:lineRule="auto"/>
                                <w:ind w:right="18"/>
                                <w:rPr>
                                  <w:lang w:val="es-419"/>
                                </w:rPr>
                              </w:pPr>
                              <w:permStart w:edGrp="everyone" w:id="1659389208"/>
                              <w:r w:rsidRPr="00D3746B">
                                <w:rPr>
                                  <w:lang w:val="es-419"/>
                                </w:rPr>
                                <w:t>[Incluya elementos clave que generen recordación en el estudiante.</w:t>
                              </w:r>
                              <w:r>
                                <w:rPr>
                                  <w:lang w:val="es-419"/>
                                </w:rPr>
                                <w:t>]</w:t>
                              </w:r>
                            </w:p>
                            <w:p w:rsidRPr="00D3746B" w:rsidR="00233AD2" w:rsidP="00233AD2" w:rsidRDefault="00233AD2" w14:paraId="7C33963A" w14:textId="77777777">
                              <w:pPr>
                                <w:spacing w:before="19" w:line="206" w:lineRule="auto"/>
                                <w:ind w:right="18"/>
                                <w:rPr>
                                  <w:lang w:val="es-419"/>
                                </w:rPr>
                              </w:pPr>
                              <w:r w:rsidRPr="00233AD2">
                                <w:rPr>
                                  <w:lang w:val="es-419"/>
                                </w:rPr>
                                <w:t>Límite de la caja: media página</w:t>
                              </w:r>
                            </w:p>
                            <w:permEnd w:id="1659389208"/>
                            <w:p w:rsidRPr="00A21915" w:rsidR="00E71A09" w:rsidP="00E71A09" w:rsidRDefault="00E71A09" w14:paraId="6217277A" w14:textId="77777777">
                              <w:pPr>
                                <w:rPr>
                                  <w:lang w:val="es-419"/>
                                </w:rPr>
                              </w:pPr>
                            </w:p>
                          </w:txbxContent>
                        </wps:txbx>
                        <wps:bodyPr rot="0" vert="horz" wrap="square" lIns="0" tIns="0" rIns="0" bIns="0" anchor="t" anchorCtr="0" upright="1">
                          <a:noAutofit/>
                        </wps:bodyPr>
                      </wps:wsp>
                      <wps:wsp>
                        <wps:cNvPr id="1916065072" name="docshape42"/>
                        <wps:cNvSpPr txBox="1">
                          <a:spLocks noChangeArrowheads="1"/>
                        </wps:cNvSpPr>
                        <wps:spPr bwMode="auto">
                          <a:xfrm>
                            <a:off x="446567" y="0"/>
                            <a:ext cx="4593431" cy="447675"/>
                          </a:xfrm>
                          <a:prstGeom prst="rect">
                            <a:avLst/>
                          </a:prstGeom>
                          <a:solidFill>
                            <a:srgbClr val="0C355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1A09" w:rsidP="00E71A09" w:rsidRDefault="00E71A09" w14:paraId="4E913413" w14:textId="77777777">
                              <w:pPr>
                                <w:spacing w:before="62"/>
                                <w:ind w:left="409"/>
                                <w:rPr>
                                  <w:rFonts w:ascii="Nunito Sans SemiBold"/>
                                  <w:b/>
                                  <w:color w:val="000000"/>
                                  <w:sz w:val="40"/>
                                </w:rPr>
                              </w:pPr>
                              <w:r>
                                <w:rPr>
                                  <w:rFonts w:ascii="Nunito Sans SemiBold"/>
                                  <w:b/>
                                  <w:color w:val="FFFFFF"/>
                                  <w:sz w:val="40"/>
                                </w:rPr>
                                <w:t>Recuerde</w:t>
                              </w:r>
                              <w:r>
                                <w:rPr>
                                  <w:rFonts w:ascii="Nunito Sans SemiBold"/>
                                  <w:b/>
                                  <w:color w:val="FFFFFF"/>
                                  <w:spacing w:val="-5"/>
                                  <w:sz w:val="40"/>
                                </w:rPr>
                                <w:t xml:space="preserve"> </w:t>
                              </w:r>
                              <w:r>
                                <w:rPr>
                                  <w:rFonts w:ascii="Nunito Sans SemiBold"/>
                                  <w:b/>
                                  <w:color w:val="FFFFFF"/>
                                  <w:spacing w:val="-4"/>
                                  <w:sz w:val="40"/>
                                </w:rPr>
                                <w:t>que:</w:t>
                              </w:r>
                            </w:p>
                          </w:txbxContent>
                        </wps:txbx>
                        <wps:bodyPr rot="0" vert="horz" wrap="square" lIns="0" tIns="0" rIns="0" bIns="0" anchor="t" anchorCtr="0" upright="1">
                          <a:noAutofit/>
                        </wps:bodyPr>
                      </wps:wsp>
                    </wpg:wgp>
                  </a:graphicData>
                </a:graphic>
              </wp:inline>
            </w:drawing>
          </mc:Choice>
          <mc:Fallback>
            <w:pict w14:anchorId="4C4AD863">
              <v:group id="Grupo 10" style="width:396.85pt;height:141.7pt;mso-position-horizontal-relative:char;mso-position-vertical-relative:line" coordsize="50399,18000" coordorigin="" o:spid="_x0000_s1045" w14:anchorId="00BD9BE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">
                <v:shape id="docshape39" style="position:absolute;width:50399;height:17999;visibility:visible;mso-wrap-style:square;v-text-anchor:top" coordsize="7813,3210" o:spid="_x0000_s1046" fillcolor="#e8eaea" stroked="f" path="m7771,l42,,25,3,12,12,3,25,,42,,3168r3,17l12,3198r13,9l42,3210r7729,l7788,3207r13,-9l7810,3185r3,-17l7813,42r-3,-17l7801,12,7788,3,77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">
                  <v:path arrowok="t" o:connecttype="custom" o:connectlocs="5012906,0;27093,0;16127,1682;7741,6729;1935,14019;0,23551;0,1776449;1935,1785981;7741,1793271;16127,1798318;27093,1800000;5012906,1800000;5023872,1798318;5032258,1793271;5038064,1785981;5039999,1776449;5039999,23551;5038064,14019;5032258,6729;5023872,1682;5012906,0" o:connectangles="0,0,0,0,0,0,0,0,0,0,0,0,0,0,0,0,0,0,0,0,0"/>
                </v:shape>
                <v:shape id="docshape40" style="position:absolute;width:4476;height:4476;visibility:visible;mso-wrap-style:square" o:spid="_x0000_s104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">
                  <v:imagedata o:title="" r:id="rId15"/>
                </v:shape>
                <v:shape id="docshape41" style="position:absolute;left:1851;top:6618;width:46455;height:9541;visibility:visible;mso-wrap-style:square;v-text-anchor:top" o:spid="_x0000_s104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">
                  <v:textbox inset="0,0,0,0">
                    <w:txbxContent>
                      <w:p w:rsidR="00233AD2" w:rsidP="00233AD2" w:rsidRDefault="00E71A09" w14:paraId="40EE8013" w14:textId="77777777">
                        <w:pPr>
                          <w:spacing w:before="19" w:line="206" w:lineRule="auto"/>
                          <w:ind w:right="18"/>
                          <w:rPr>
                            <w:lang w:val="es-419"/>
                          </w:rPr>
                        </w:pPr>
                        <w:permStart w:edGrp="everyone" w:id="1659389208"/>
                        <w:r w:rsidRPr="00D3746B">
                          <w:rPr>
                            <w:lang w:val="es-419"/>
                          </w:rPr>
                          <w:t>[Incluya elementos clave que generen recordación en el estudiante.</w:t>
                        </w:r>
                        <w:r>
                          <w:rPr>
                            <w:lang w:val="es-419"/>
                          </w:rPr>
                          <w:t>]</w:t>
                        </w:r>
                      </w:p>
                      <w:p w:rsidRPr="00D3746B" w:rsidR="00233AD2" w:rsidP="00233AD2" w:rsidRDefault="00233AD2" w14:paraId="71FB238E" w14:textId="77777777">
                        <w:pPr>
                          <w:spacing w:before="19" w:line="206" w:lineRule="auto"/>
                          <w:ind w:right="18"/>
                          <w:rPr>
                            <w:lang w:val="es-419"/>
                          </w:rPr>
                        </w:pPr>
                        <w:r w:rsidRPr="00233AD2">
                          <w:rPr>
                            <w:lang w:val="es-419"/>
                          </w:rPr>
                          <w:t>Límite de la caja: media página</w:t>
                        </w:r>
                      </w:p>
                      <w:permEnd w:id="1659389208"/>
                      <w:p w:rsidRPr="00A21915" w:rsidR="00E71A09" w:rsidP="00E71A09" w:rsidRDefault="00E71A09" w14:paraId="02EB378F" w14:textId="77777777">
                        <w:pPr>
                          <w:rPr>
                            <w:lang w:val="es-419"/>
                          </w:rPr>
                        </w:pPr>
                      </w:p>
                    </w:txbxContent>
                  </v:textbox>
                </v:shape>
                <v:shape id="docshape42" style="position:absolute;left:4465;width:45934;height:4476;visibility:visible;mso-wrap-style:square;v-text-anchor:top" o:spid="_x0000_s1049" fillcolor="#0c355b"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">
                  <v:textbox inset="0,0,0,0">
                    <w:txbxContent>
                      <w:p w:rsidR="00E71A09" w:rsidP="00E71A09" w:rsidRDefault="00E71A09" w14:paraId="5D7D6AC2" w14:textId="77777777">
                        <w:pPr>
                          <w:spacing w:before="62"/>
                          <w:ind w:left="409"/>
                          <w:rPr>
                            <w:rFonts w:ascii="Nunito Sans SemiBold"/>
                            <w:b/>
                            <w:color w:val="000000"/>
                            <w:sz w:val="40"/>
                          </w:rPr>
                        </w:pPr>
                        <w:r>
                          <w:rPr>
                            <w:rFonts w:ascii="Nunito Sans SemiBold"/>
                            <w:b/>
                            <w:color w:val="FFFFFF"/>
                            <w:sz w:val="40"/>
                          </w:rPr>
                          <w:t>Recuerde</w:t>
                        </w:r>
                        <w:r>
                          <w:rPr>
                            <w:rFonts w:ascii="Nunito Sans SemiBold"/>
                            <w:b/>
                            <w:color w:val="FFFFFF"/>
                            <w:spacing w:val="-5"/>
                            <w:sz w:val="40"/>
                          </w:rPr>
                          <w:t xml:space="preserve"> </w:t>
                        </w:r>
                        <w:r>
                          <w:rPr>
                            <w:rFonts w:ascii="Nunito Sans SemiBold"/>
                            <w:b/>
                            <w:color w:val="FFFFFF"/>
                            <w:spacing w:val="-4"/>
                            <w:sz w:val="40"/>
                          </w:rPr>
                          <w:t>que:</w:t>
                        </w:r>
                      </w:p>
                    </w:txbxContent>
                  </v:textbox>
                </v:shape>
                <w10:anchorlock/>
              </v:group>
            </w:pict>
          </mc:Fallback>
        </mc:AlternateContent>
      </w:r>
    </w:p>
    <w:p w:rsidR="009E472C" w:rsidP="00EF25FD" w:rsidRDefault="009E472C" w14:paraId="780B595B" w14:textId="77777777">
      <w:r>
        <w:rPr>
          <w:noProof/>
          <w:lang w:val="es-419"/>
          <w14:ligatures w14:val="standardContextual"/>
        </w:rPr>
        <mc:AlternateContent>
          <mc:Choice Requires="wpg">
            <w:drawing>
              <wp:inline distT="0" distB="0" distL="0" distR="0" wp14:anchorId="598D3218" wp14:editId="18C7B595">
                <wp:extent cx="5039995" cy="1810385"/>
                <wp:effectExtent l="0" t="0" r="8255" b="0"/>
                <wp:docPr id="484688895" name="Grupo 14"/>
                <wp:cNvGraphicFramePr/>
                <a:graphic xmlns:a="http://schemas.openxmlformats.org/drawingml/2006/main">
                  <a:graphicData uri="http://schemas.microsoft.com/office/word/2010/wordprocessingGroup">
                    <wpg:wgp>
                      <wpg:cNvGrpSpPr/>
                      <wpg:grpSpPr>
                        <a:xfrm>
                          <a:off x="0" y="0"/>
                          <a:ext cx="5039995" cy="1810385"/>
                          <a:chOff x="-1" y="0"/>
                          <a:chExt cx="5040000" cy="1811219"/>
                        </a:xfrm>
                      </wpg:grpSpPr>
                      <wpg:grpSp>
                        <wpg:cNvPr id="859282284" name="Grupo 11"/>
                        <wpg:cNvGrpSpPr/>
                        <wpg:grpSpPr>
                          <a:xfrm>
                            <a:off x="-1" y="10886"/>
                            <a:ext cx="5040000" cy="1800333"/>
                            <a:chOff x="-1" y="0"/>
                            <a:chExt cx="5040000" cy="1800333"/>
                          </a:xfrm>
                        </wpg:grpSpPr>
                        <wps:wsp>
                          <wps:cNvPr id="1044833431" name="docshape44"/>
                          <wps:cNvSpPr>
                            <a:spLocks/>
                          </wps:cNvSpPr>
                          <wps:spPr bwMode="auto">
                            <a:xfrm>
                              <a:off x="-1" y="0"/>
                              <a:ext cx="5040000" cy="1800333"/>
                            </a:xfrm>
                            <a:custGeom>
                              <a:avLst/>
                              <a:gdLst>
                                <a:gd name="T0" fmla="+- 0 9985 2214"/>
                                <a:gd name="T1" fmla="*/ T0 w 7813"/>
                                <a:gd name="T2" fmla="+- 0 351 351"/>
                                <a:gd name="T3" fmla="*/ 351 h 3210"/>
                                <a:gd name="T4" fmla="+- 0 2255 2214"/>
                                <a:gd name="T5" fmla="*/ T4 w 7813"/>
                                <a:gd name="T6" fmla="+- 0 351 351"/>
                                <a:gd name="T7" fmla="*/ 351 h 3210"/>
                                <a:gd name="T8" fmla="+- 0 2239 2214"/>
                                <a:gd name="T9" fmla="*/ T8 w 7813"/>
                                <a:gd name="T10" fmla="+- 0 354 351"/>
                                <a:gd name="T11" fmla="*/ 354 h 3210"/>
                                <a:gd name="T12" fmla="+- 0 2226 2214"/>
                                <a:gd name="T13" fmla="*/ T12 w 7813"/>
                                <a:gd name="T14" fmla="+- 0 363 351"/>
                                <a:gd name="T15" fmla="*/ 363 h 3210"/>
                                <a:gd name="T16" fmla="+- 0 2217 2214"/>
                                <a:gd name="T17" fmla="*/ T16 w 7813"/>
                                <a:gd name="T18" fmla="+- 0 376 351"/>
                                <a:gd name="T19" fmla="*/ 376 h 3210"/>
                                <a:gd name="T20" fmla="+- 0 2214 2214"/>
                                <a:gd name="T21" fmla="*/ T20 w 7813"/>
                                <a:gd name="T22" fmla="+- 0 393 351"/>
                                <a:gd name="T23" fmla="*/ 393 h 3210"/>
                                <a:gd name="T24" fmla="+- 0 2214 2214"/>
                                <a:gd name="T25" fmla="*/ T24 w 7813"/>
                                <a:gd name="T26" fmla="+- 0 3519 351"/>
                                <a:gd name="T27" fmla="*/ 3519 h 3210"/>
                                <a:gd name="T28" fmla="+- 0 2217 2214"/>
                                <a:gd name="T29" fmla="*/ T28 w 7813"/>
                                <a:gd name="T30" fmla="+- 0 3535 351"/>
                                <a:gd name="T31" fmla="*/ 3535 h 3210"/>
                                <a:gd name="T32" fmla="+- 0 2226 2214"/>
                                <a:gd name="T33" fmla="*/ T32 w 7813"/>
                                <a:gd name="T34" fmla="+- 0 3549 351"/>
                                <a:gd name="T35" fmla="*/ 3549 h 3210"/>
                                <a:gd name="T36" fmla="+- 0 2239 2214"/>
                                <a:gd name="T37" fmla="*/ T36 w 7813"/>
                                <a:gd name="T38" fmla="+- 0 3558 351"/>
                                <a:gd name="T39" fmla="*/ 3558 h 3210"/>
                                <a:gd name="T40" fmla="+- 0 2255 2214"/>
                                <a:gd name="T41" fmla="*/ T40 w 7813"/>
                                <a:gd name="T42" fmla="+- 0 3561 351"/>
                                <a:gd name="T43" fmla="*/ 3561 h 3210"/>
                                <a:gd name="T44" fmla="+- 0 9985 2214"/>
                                <a:gd name="T45" fmla="*/ T44 w 7813"/>
                                <a:gd name="T46" fmla="+- 0 3561 351"/>
                                <a:gd name="T47" fmla="*/ 3561 h 3210"/>
                                <a:gd name="T48" fmla="+- 0 10001 2214"/>
                                <a:gd name="T49" fmla="*/ T48 w 7813"/>
                                <a:gd name="T50" fmla="+- 0 3558 351"/>
                                <a:gd name="T51" fmla="*/ 3558 h 3210"/>
                                <a:gd name="T52" fmla="+- 0 10014 2214"/>
                                <a:gd name="T53" fmla="*/ T52 w 7813"/>
                                <a:gd name="T54" fmla="+- 0 3549 351"/>
                                <a:gd name="T55" fmla="*/ 3549 h 3210"/>
                                <a:gd name="T56" fmla="+- 0 10023 2214"/>
                                <a:gd name="T57" fmla="*/ T56 w 7813"/>
                                <a:gd name="T58" fmla="+- 0 3535 351"/>
                                <a:gd name="T59" fmla="*/ 3535 h 3210"/>
                                <a:gd name="T60" fmla="+- 0 10027 2214"/>
                                <a:gd name="T61" fmla="*/ T60 w 7813"/>
                                <a:gd name="T62" fmla="+- 0 3519 351"/>
                                <a:gd name="T63" fmla="*/ 3519 h 3210"/>
                                <a:gd name="T64" fmla="+- 0 10027 2214"/>
                                <a:gd name="T65" fmla="*/ T64 w 7813"/>
                                <a:gd name="T66" fmla="+- 0 393 351"/>
                                <a:gd name="T67" fmla="*/ 393 h 3210"/>
                                <a:gd name="T68" fmla="+- 0 10023 2214"/>
                                <a:gd name="T69" fmla="*/ T68 w 7813"/>
                                <a:gd name="T70" fmla="+- 0 376 351"/>
                                <a:gd name="T71" fmla="*/ 376 h 3210"/>
                                <a:gd name="T72" fmla="+- 0 10014 2214"/>
                                <a:gd name="T73" fmla="*/ T72 w 7813"/>
                                <a:gd name="T74" fmla="+- 0 363 351"/>
                                <a:gd name="T75" fmla="*/ 363 h 3210"/>
                                <a:gd name="T76" fmla="+- 0 10001 2214"/>
                                <a:gd name="T77" fmla="*/ T76 w 7813"/>
                                <a:gd name="T78" fmla="+- 0 354 351"/>
                                <a:gd name="T79" fmla="*/ 354 h 3210"/>
                                <a:gd name="T80" fmla="+- 0 9985 2214"/>
                                <a:gd name="T81" fmla="*/ T80 w 7813"/>
                                <a:gd name="T82" fmla="+- 0 351 351"/>
                                <a:gd name="T83" fmla="*/ 351 h 3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813" h="3210">
                                  <a:moveTo>
                                    <a:pt x="7771" y="0"/>
                                  </a:moveTo>
                                  <a:lnTo>
                                    <a:pt x="41" y="0"/>
                                  </a:lnTo>
                                  <a:lnTo>
                                    <a:pt x="25" y="3"/>
                                  </a:lnTo>
                                  <a:lnTo>
                                    <a:pt x="12" y="12"/>
                                  </a:lnTo>
                                  <a:lnTo>
                                    <a:pt x="3" y="25"/>
                                  </a:lnTo>
                                  <a:lnTo>
                                    <a:pt x="0" y="42"/>
                                  </a:lnTo>
                                  <a:lnTo>
                                    <a:pt x="0" y="3168"/>
                                  </a:lnTo>
                                  <a:lnTo>
                                    <a:pt x="3" y="3184"/>
                                  </a:lnTo>
                                  <a:lnTo>
                                    <a:pt x="12" y="3198"/>
                                  </a:lnTo>
                                  <a:lnTo>
                                    <a:pt x="25" y="3207"/>
                                  </a:lnTo>
                                  <a:lnTo>
                                    <a:pt x="41" y="3210"/>
                                  </a:lnTo>
                                  <a:lnTo>
                                    <a:pt x="7771" y="3210"/>
                                  </a:lnTo>
                                  <a:lnTo>
                                    <a:pt x="7787" y="3207"/>
                                  </a:lnTo>
                                  <a:lnTo>
                                    <a:pt x="7800" y="3198"/>
                                  </a:lnTo>
                                  <a:lnTo>
                                    <a:pt x="7809" y="3184"/>
                                  </a:lnTo>
                                  <a:lnTo>
                                    <a:pt x="7813" y="3168"/>
                                  </a:lnTo>
                                  <a:lnTo>
                                    <a:pt x="7813" y="42"/>
                                  </a:lnTo>
                                  <a:lnTo>
                                    <a:pt x="7809" y="25"/>
                                  </a:lnTo>
                                  <a:lnTo>
                                    <a:pt x="7800" y="12"/>
                                  </a:lnTo>
                                  <a:lnTo>
                                    <a:pt x="7787" y="3"/>
                                  </a:lnTo>
                                  <a:lnTo>
                                    <a:pt x="7771" y="0"/>
                                  </a:lnTo>
                                  <a:close/>
                                </a:path>
                              </a:pathLst>
                            </a:custGeom>
                            <a:solidFill>
                              <a:srgbClr val="E8EAE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5387704" name="docshape45"/>
                          <wps:cNvSpPr>
                            <a:spLocks noChangeArrowheads="1"/>
                          </wps:cNvSpPr>
                          <wps:spPr bwMode="auto">
                            <a:xfrm>
                              <a:off x="0" y="0"/>
                              <a:ext cx="447675" cy="447675"/>
                            </a:xfrm>
                            <a:prstGeom prst="rect">
                              <a:avLst/>
                            </a:prstGeom>
                            <a:solidFill>
                              <a:srgbClr val="FFAA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667886" name="docshape47"/>
                          <wps:cNvSpPr>
                            <a:spLocks/>
                          </wps:cNvSpPr>
                          <wps:spPr bwMode="auto">
                            <a:xfrm>
                              <a:off x="63795" y="63796"/>
                              <a:ext cx="311150" cy="316230"/>
                            </a:xfrm>
                            <a:custGeom>
                              <a:avLst/>
                              <a:gdLst>
                                <a:gd name="T0" fmla="+- 0 2530 2326"/>
                                <a:gd name="T1" fmla="*/ T0 w 490"/>
                                <a:gd name="T2" fmla="+- 0 467 454"/>
                                <a:gd name="T3" fmla="*/ 467 h 498"/>
                                <a:gd name="T4" fmla="+- 0 2420 2326"/>
                                <a:gd name="T5" fmla="*/ T4 w 490"/>
                                <a:gd name="T6" fmla="+- 0 558 454"/>
                                <a:gd name="T7" fmla="*/ 558 h 498"/>
                                <a:gd name="T8" fmla="+- 0 2390 2326"/>
                                <a:gd name="T9" fmla="*/ T8 w 490"/>
                                <a:gd name="T10" fmla="+- 0 649 454"/>
                                <a:gd name="T11" fmla="*/ 649 h 498"/>
                                <a:gd name="T12" fmla="+- 0 2378 2326"/>
                                <a:gd name="T13" fmla="*/ T12 w 490"/>
                                <a:gd name="T14" fmla="+- 0 686 454"/>
                                <a:gd name="T15" fmla="*/ 686 h 498"/>
                                <a:gd name="T16" fmla="+- 0 2326 2326"/>
                                <a:gd name="T17" fmla="*/ T16 w 490"/>
                                <a:gd name="T18" fmla="+- 0 788 454"/>
                                <a:gd name="T19" fmla="*/ 788 h 498"/>
                                <a:gd name="T20" fmla="+- 0 2335 2326"/>
                                <a:gd name="T21" fmla="*/ T20 w 490"/>
                                <a:gd name="T22" fmla="+- 0 811 454"/>
                                <a:gd name="T23" fmla="*/ 811 h 498"/>
                                <a:gd name="T24" fmla="+- 0 2388 2326"/>
                                <a:gd name="T25" fmla="*/ T24 w 490"/>
                                <a:gd name="T26" fmla="+- 0 816 454"/>
                                <a:gd name="T27" fmla="*/ 816 h 498"/>
                                <a:gd name="T28" fmla="+- 0 2424 2326"/>
                                <a:gd name="T29" fmla="*/ T28 w 490"/>
                                <a:gd name="T30" fmla="+- 0 884 454"/>
                                <a:gd name="T31" fmla="*/ 884 h 498"/>
                                <a:gd name="T32" fmla="+- 0 2464 2326"/>
                                <a:gd name="T33" fmla="*/ T32 w 490"/>
                                <a:gd name="T34" fmla="+- 0 890 454"/>
                                <a:gd name="T35" fmla="*/ 890 h 498"/>
                                <a:gd name="T36" fmla="+- 0 2467 2326"/>
                                <a:gd name="T37" fmla="*/ T36 w 490"/>
                                <a:gd name="T38" fmla="+- 0 950 454"/>
                                <a:gd name="T39" fmla="*/ 950 h 498"/>
                                <a:gd name="T40" fmla="+- 0 2479 2326"/>
                                <a:gd name="T41" fmla="*/ T40 w 490"/>
                                <a:gd name="T42" fmla="+- 0 946 454"/>
                                <a:gd name="T43" fmla="*/ 946 h 498"/>
                                <a:gd name="T44" fmla="+- 0 2471 2326"/>
                                <a:gd name="T45" fmla="*/ T44 w 490"/>
                                <a:gd name="T46" fmla="+- 0 873 454"/>
                                <a:gd name="T47" fmla="*/ 873 h 498"/>
                                <a:gd name="T48" fmla="+- 0 2430 2326"/>
                                <a:gd name="T49" fmla="*/ T48 w 490"/>
                                <a:gd name="T50" fmla="+- 0 869 454"/>
                                <a:gd name="T51" fmla="*/ 869 h 498"/>
                                <a:gd name="T52" fmla="+- 0 2408 2326"/>
                                <a:gd name="T53" fmla="*/ T52 w 490"/>
                                <a:gd name="T54" fmla="+- 0 847 454"/>
                                <a:gd name="T55" fmla="*/ 847 h 498"/>
                                <a:gd name="T56" fmla="+- 0 2405 2326"/>
                                <a:gd name="T57" fmla="*/ T56 w 490"/>
                                <a:gd name="T58" fmla="+- 0 809 454"/>
                                <a:gd name="T59" fmla="*/ 809 h 498"/>
                                <a:gd name="T60" fmla="+- 0 2348 2326"/>
                                <a:gd name="T61" fmla="*/ T60 w 490"/>
                                <a:gd name="T62" fmla="+- 0 800 454"/>
                                <a:gd name="T63" fmla="*/ 800 h 498"/>
                                <a:gd name="T64" fmla="+- 0 2342 2326"/>
                                <a:gd name="T65" fmla="*/ T64 w 490"/>
                                <a:gd name="T66" fmla="+- 0 793 454"/>
                                <a:gd name="T67" fmla="*/ 793 h 498"/>
                                <a:gd name="T68" fmla="+- 0 2384 2326"/>
                                <a:gd name="T69" fmla="*/ T68 w 490"/>
                                <a:gd name="T70" fmla="+- 0 710 454"/>
                                <a:gd name="T71" fmla="*/ 710 h 498"/>
                                <a:gd name="T72" fmla="+- 0 2399 2326"/>
                                <a:gd name="T73" fmla="*/ T72 w 490"/>
                                <a:gd name="T74" fmla="+- 0 673 454"/>
                                <a:gd name="T75" fmla="*/ 673 h 498"/>
                                <a:gd name="T76" fmla="+- 0 2409 2326"/>
                                <a:gd name="T77" fmla="*/ T76 w 490"/>
                                <a:gd name="T78" fmla="+- 0 632 454"/>
                                <a:gd name="T79" fmla="*/ 632 h 498"/>
                                <a:gd name="T80" fmla="+- 0 2477 2326"/>
                                <a:gd name="T81" fmla="*/ T80 w 490"/>
                                <a:gd name="T82" fmla="+- 0 515 454"/>
                                <a:gd name="T83" fmla="*/ 515 h 498"/>
                                <a:gd name="T84" fmla="+- 0 2605 2326"/>
                                <a:gd name="T85" fmla="*/ T84 w 490"/>
                                <a:gd name="T86" fmla="+- 0 470 454"/>
                                <a:gd name="T87" fmla="*/ 470 h 498"/>
                                <a:gd name="T88" fmla="+- 0 2727 2326"/>
                                <a:gd name="T89" fmla="*/ T88 w 490"/>
                                <a:gd name="T90" fmla="+- 0 508 454"/>
                                <a:gd name="T91" fmla="*/ 508 h 498"/>
                                <a:gd name="T92" fmla="+- 0 2798 2326"/>
                                <a:gd name="T93" fmla="*/ T92 w 490"/>
                                <a:gd name="T94" fmla="+- 0 644 454"/>
                                <a:gd name="T95" fmla="*/ 644 h 498"/>
                                <a:gd name="T96" fmla="+- 0 2796 2326"/>
                                <a:gd name="T97" fmla="*/ T96 w 490"/>
                                <a:gd name="T98" fmla="+- 0 705 454"/>
                                <a:gd name="T99" fmla="*/ 705 h 498"/>
                                <a:gd name="T100" fmla="+- 0 2769 2326"/>
                                <a:gd name="T101" fmla="*/ T100 w 490"/>
                                <a:gd name="T102" fmla="+- 0 771 454"/>
                                <a:gd name="T103" fmla="*/ 771 h 498"/>
                                <a:gd name="T104" fmla="+- 0 2734 2326"/>
                                <a:gd name="T105" fmla="*/ T104 w 490"/>
                                <a:gd name="T106" fmla="+- 0 815 454"/>
                                <a:gd name="T107" fmla="*/ 815 h 498"/>
                                <a:gd name="T108" fmla="+- 0 2693 2326"/>
                                <a:gd name="T109" fmla="*/ T108 w 490"/>
                                <a:gd name="T110" fmla="+- 0 905 454"/>
                                <a:gd name="T111" fmla="*/ 905 h 498"/>
                                <a:gd name="T112" fmla="+- 0 2692 2326"/>
                                <a:gd name="T113" fmla="*/ T112 w 490"/>
                                <a:gd name="T114" fmla="+- 0 952 454"/>
                                <a:gd name="T115" fmla="*/ 952 h 498"/>
                                <a:gd name="T116" fmla="+- 0 2704 2326"/>
                                <a:gd name="T117" fmla="*/ T116 w 490"/>
                                <a:gd name="T118" fmla="+- 0 949 454"/>
                                <a:gd name="T119" fmla="*/ 949 h 498"/>
                                <a:gd name="T120" fmla="+- 0 2708 2326"/>
                                <a:gd name="T121" fmla="*/ T120 w 490"/>
                                <a:gd name="T122" fmla="+- 0 908 454"/>
                                <a:gd name="T123" fmla="*/ 908 h 498"/>
                                <a:gd name="T124" fmla="+- 0 2759 2326"/>
                                <a:gd name="T125" fmla="*/ T124 w 490"/>
                                <a:gd name="T126" fmla="+- 0 810 454"/>
                                <a:gd name="T127" fmla="*/ 810 h 498"/>
                                <a:gd name="T128" fmla="+- 0 2800 2326"/>
                                <a:gd name="T129" fmla="*/ T128 w 490"/>
                                <a:gd name="T130" fmla="+- 0 745 454"/>
                                <a:gd name="T131" fmla="*/ 745 h 498"/>
                                <a:gd name="T132" fmla="+- 0 2815 2326"/>
                                <a:gd name="T133" fmla="*/ T132 w 490"/>
                                <a:gd name="T134" fmla="+- 0 668 454"/>
                                <a:gd name="T135" fmla="*/ 668 h 498"/>
                                <a:gd name="T136" fmla="+- 0 2789 2326"/>
                                <a:gd name="T137" fmla="*/ T136 w 490"/>
                                <a:gd name="T138" fmla="+- 0 569 454"/>
                                <a:gd name="T139" fmla="*/ 569 h 498"/>
                                <a:gd name="T140" fmla="+- 0 2687 2326"/>
                                <a:gd name="T141" fmla="*/ T140 w 490"/>
                                <a:gd name="T142" fmla="+- 0 473 454"/>
                                <a:gd name="T143" fmla="*/ 473 h 498"/>
                                <a:gd name="T144" fmla="+- 0 2605 2326"/>
                                <a:gd name="T145" fmla="*/ T144 w 490"/>
                                <a:gd name="T146" fmla="+- 0 454 454"/>
                                <a:gd name="T147" fmla="*/ 454 h 4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490" h="498">
                                  <a:moveTo>
                                    <a:pt x="279" y="0"/>
                                  </a:moveTo>
                                  <a:lnTo>
                                    <a:pt x="204" y="13"/>
                                  </a:lnTo>
                                  <a:lnTo>
                                    <a:pt x="141" y="49"/>
                                  </a:lnTo>
                                  <a:lnTo>
                                    <a:pt x="94" y="104"/>
                                  </a:lnTo>
                                  <a:lnTo>
                                    <a:pt x="68" y="175"/>
                                  </a:lnTo>
                                  <a:lnTo>
                                    <a:pt x="64" y="195"/>
                                  </a:lnTo>
                                  <a:lnTo>
                                    <a:pt x="58" y="214"/>
                                  </a:lnTo>
                                  <a:lnTo>
                                    <a:pt x="52" y="232"/>
                                  </a:lnTo>
                                  <a:lnTo>
                                    <a:pt x="44" y="249"/>
                                  </a:lnTo>
                                  <a:lnTo>
                                    <a:pt x="0" y="334"/>
                                  </a:lnTo>
                                  <a:lnTo>
                                    <a:pt x="0" y="343"/>
                                  </a:lnTo>
                                  <a:lnTo>
                                    <a:pt x="9" y="357"/>
                                  </a:lnTo>
                                  <a:lnTo>
                                    <a:pt x="17" y="362"/>
                                  </a:lnTo>
                                  <a:lnTo>
                                    <a:pt x="62" y="362"/>
                                  </a:lnTo>
                                  <a:lnTo>
                                    <a:pt x="63" y="364"/>
                                  </a:lnTo>
                                  <a:lnTo>
                                    <a:pt x="98" y="430"/>
                                  </a:lnTo>
                                  <a:lnTo>
                                    <a:pt x="136" y="435"/>
                                  </a:lnTo>
                                  <a:lnTo>
                                    <a:pt x="138" y="436"/>
                                  </a:lnTo>
                                  <a:lnTo>
                                    <a:pt x="137" y="492"/>
                                  </a:lnTo>
                                  <a:lnTo>
                                    <a:pt x="141" y="496"/>
                                  </a:lnTo>
                                  <a:lnTo>
                                    <a:pt x="149" y="496"/>
                                  </a:lnTo>
                                  <a:lnTo>
                                    <a:pt x="153" y="492"/>
                                  </a:lnTo>
                                  <a:lnTo>
                                    <a:pt x="153" y="428"/>
                                  </a:lnTo>
                                  <a:lnTo>
                                    <a:pt x="145" y="419"/>
                                  </a:lnTo>
                                  <a:lnTo>
                                    <a:pt x="121" y="419"/>
                                  </a:lnTo>
                                  <a:lnTo>
                                    <a:pt x="104" y="415"/>
                                  </a:lnTo>
                                  <a:lnTo>
                                    <a:pt x="91" y="406"/>
                                  </a:lnTo>
                                  <a:lnTo>
                                    <a:pt x="82" y="393"/>
                                  </a:lnTo>
                                  <a:lnTo>
                                    <a:pt x="79" y="376"/>
                                  </a:lnTo>
                                  <a:lnTo>
                                    <a:pt x="79" y="355"/>
                                  </a:lnTo>
                                  <a:lnTo>
                                    <a:pt x="70" y="347"/>
                                  </a:lnTo>
                                  <a:lnTo>
                                    <a:pt x="22" y="346"/>
                                  </a:lnTo>
                                  <a:lnTo>
                                    <a:pt x="19" y="345"/>
                                  </a:lnTo>
                                  <a:lnTo>
                                    <a:pt x="16" y="339"/>
                                  </a:lnTo>
                                  <a:lnTo>
                                    <a:pt x="16" y="336"/>
                                  </a:lnTo>
                                  <a:lnTo>
                                    <a:pt x="58" y="256"/>
                                  </a:lnTo>
                                  <a:lnTo>
                                    <a:pt x="66" y="238"/>
                                  </a:lnTo>
                                  <a:lnTo>
                                    <a:pt x="73" y="219"/>
                                  </a:lnTo>
                                  <a:lnTo>
                                    <a:pt x="79" y="199"/>
                                  </a:lnTo>
                                  <a:lnTo>
                                    <a:pt x="83" y="178"/>
                                  </a:lnTo>
                                  <a:lnTo>
                                    <a:pt x="107" y="112"/>
                                  </a:lnTo>
                                  <a:lnTo>
                                    <a:pt x="151" y="61"/>
                                  </a:lnTo>
                                  <a:lnTo>
                                    <a:pt x="210" y="27"/>
                                  </a:lnTo>
                                  <a:lnTo>
                                    <a:pt x="279" y="16"/>
                                  </a:lnTo>
                                  <a:lnTo>
                                    <a:pt x="303" y="18"/>
                                  </a:lnTo>
                                  <a:lnTo>
                                    <a:pt x="401" y="54"/>
                                  </a:lnTo>
                                  <a:lnTo>
                                    <a:pt x="451" y="122"/>
                                  </a:lnTo>
                                  <a:lnTo>
                                    <a:pt x="472" y="190"/>
                                  </a:lnTo>
                                  <a:lnTo>
                                    <a:pt x="473" y="214"/>
                                  </a:lnTo>
                                  <a:lnTo>
                                    <a:pt x="470" y="251"/>
                                  </a:lnTo>
                                  <a:lnTo>
                                    <a:pt x="460" y="285"/>
                                  </a:lnTo>
                                  <a:lnTo>
                                    <a:pt x="443" y="317"/>
                                  </a:lnTo>
                                  <a:lnTo>
                                    <a:pt x="421" y="346"/>
                                  </a:lnTo>
                                  <a:lnTo>
                                    <a:pt x="408" y="361"/>
                                  </a:lnTo>
                                  <a:lnTo>
                                    <a:pt x="397" y="378"/>
                                  </a:lnTo>
                                  <a:lnTo>
                                    <a:pt x="367" y="451"/>
                                  </a:lnTo>
                                  <a:lnTo>
                                    <a:pt x="362" y="494"/>
                                  </a:lnTo>
                                  <a:lnTo>
                                    <a:pt x="366" y="498"/>
                                  </a:lnTo>
                                  <a:lnTo>
                                    <a:pt x="374" y="498"/>
                                  </a:lnTo>
                                  <a:lnTo>
                                    <a:pt x="378" y="495"/>
                                  </a:lnTo>
                                  <a:lnTo>
                                    <a:pt x="379" y="472"/>
                                  </a:lnTo>
                                  <a:lnTo>
                                    <a:pt x="382" y="454"/>
                                  </a:lnTo>
                                  <a:lnTo>
                                    <a:pt x="410" y="386"/>
                                  </a:lnTo>
                                  <a:lnTo>
                                    <a:pt x="433" y="356"/>
                                  </a:lnTo>
                                  <a:lnTo>
                                    <a:pt x="457" y="325"/>
                                  </a:lnTo>
                                  <a:lnTo>
                                    <a:pt x="474" y="291"/>
                                  </a:lnTo>
                                  <a:lnTo>
                                    <a:pt x="485" y="254"/>
                                  </a:lnTo>
                                  <a:lnTo>
                                    <a:pt x="489" y="214"/>
                                  </a:lnTo>
                                  <a:lnTo>
                                    <a:pt x="487" y="188"/>
                                  </a:lnTo>
                                  <a:lnTo>
                                    <a:pt x="463" y="115"/>
                                  </a:lnTo>
                                  <a:lnTo>
                                    <a:pt x="420" y="57"/>
                                  </a:lnTo>
                                  <a:lnTo>
                                    <a:pt x="361" y="19"/>
                                  </a:lnTo>
                                  <a:lnTo>
                                    <a:pt x="307" y="3"/>
                                  </a:lnTo>
                                  <a:lnTo>
                                    <a:pt x="27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296152" name="docshape49"/>
                          <wps:cNvSpPr txBox="1">
                            <a:spLocks noChangeArrowheads="1"/>
                          </wps:cNvSpPr>
                          <wps:spPr bwMode="auto">
                            <a:xfrm>
                              <a:off x="185122" y="633204"/>
                              <a:ext cx="4645504" cy="906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AD2" w:rsidP="00233AD2" w:rsidRDefault="00B67B71" w14:paraId="76FBE2AC" w14:textId="77777777">
                                <w:pPr>
                                  <w:spacing w:before="19" w:line="206" w:lineRule="auto"/>
                                  <w:ind w:right="18"/>
                                  <w:rPr>
                                    <w:lang w:val="es-419"/>
                                  </w:rPr>
                                </w:pPr>
                                <w:r w:rsidRPr="00233AD2">
                                  <w:rPr>
                                    <w:lang w:val="es-419"/>
                                  </w:rPr>
                                  <w:t>[Incluya elementos que le permitan al estudiante cuestionarse sobre su saber</w:t>
                                </w:r>
                                <w:r>
                                  <w:rPr>
                                    <w:lang w:val="es-419"/>
                                  </w:rPr>
                                  <w:t>.</w:t>
                                </w:r>
                                <w:r w:rsidRPr="00D3746B">
                                  <w:rPr>
                                    <w:lang w:val="es-419"/>
                                  </w:rPr>
                                  <w:t>]</w:t>
                                </w:r>
                              </w:p>
                              <w:p w:rsidRPr="00D3746B" w:rsidR="00233AD2" w:rsidP="00233AD2" w:rsidRDefault="00233AD2" w14:paraId="3833C9E9" w14:textId="77777777">
                                <w:pPr>
                                  <w:spacing w:before="19" w:line="206" w:lineRule="auto"/>
                                  <w:ind w:right="18"/>
                                  <w:rPr>
                                    <w:lang w:val="es-419"/>
                                  </w:rPr>
                                </w:pPr>
                                <w:r w:rsidRPr="00233AD2">
                                  <w:rPr>
                                    <w:lang w:val="es-419"/>
                                  </w:rPr>
                                  <w:t>Límite de la caja: media página</w:t>
                                </w:r>
                              </w:p>
                              <w:p w:rsidRPr="00A21915" w:rsidR="00B67B71" w:rsidP="00B67B71" w:rsidRDefault="00B67B71" w14:paraId="35D5B900" w14:textId="77777777">
                                <w:pPr>
                                  <w:rPr>
                                    <w:lang w:val="es-419"/>
                                  </w:rPr>
                                </w:pPr>
                              </w:p>
                            </w:txbxContent>
                          </wps:txbx>
                          <wps:bodyPr rot="0" vert="horz" wrap="square" lIns="0" tIns="0" rIns="0" bIns="0" anchor="t" anchorCtr="0" upright="1">
                            <a:noAutofit/>
                          </wps:bodyPr>
                        </wps:wsp>
                      </wpg:grpSp>
                      <wps:wsp>
                        <wps:cNvPr id="323462368" name="docshape50"/>
                        <wps:cNvSpPr txBox="1">
                          <a:spLocks noChangeArrowheads="1"/>
                        </wps:cNvSpPr>
                        <wps:spPr bwMode="auto">
                          <a:xfrm>
                            <a:off x="435429" y="0"/>
                            <a:ext cx="4604570" cy="447675"/>
                          </a:xfrm>
                          <a:prstGeom prst="rect">
                            <a:avLst/>
                          </a:prstGeom>
                          <a:solidFill>
                            <a:srgbClr val="0C355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67B71" w:rsidP="00B67B71" w:rsidRDefault="00B67B71" w14:paraId="6B714B49" w14:textId="77777777">
                              <w:pPr>
                                <w:spacing w:before="48"/>
                                <w:ind w:left="409"/>
                                <w:rPr>
                                  <w:rFonts w:ascii="Nunito Sans SemiBold"/>
                                  <w:b/>
                                  <w:color w:val="000000"/>
                                  <w:sz w:val="40"/>
                                </w:rPr>
                              </w:pPr>
                              <w:r>
                                <w:rPr>
                                  <w:rFonts w:ascii="Nunito Sans SemiBold"/>
                                  <w:b/>
                                  <w:color w:val="FFFFFF"/>
                                  <w:spacing w:val="-2"/>
                                  <w:sz w:val="40"/>
                                </w:rPr>
                                <w:t>Para</w:t>
                              </w:r>
                              <w:r>
                                <w:rPr>
                                  <w:rFonts w:ascii="Nunito Sans SemiBold"/>
                                  <w:b/>
                                  <w:color w:val="FFFFFF"/>
                                  <w:spacing w:val="-24"/>
                                  <w:sz w:val="40"/>
                                </w:rPr>
                                <w:t xml:space="preserve"> </w:t>
                              </w:r>
                              <w:r>
                                <w:rPr>
                                  <w:rFonts w:ascii="Nunito Sans SemiBold"/>
                                  <w:b/>
                                  <w:color w:val="FFFFFF"/>
                                  <w:spacing w:val="-2"/>
                                  <w:sz w:val="40"/>
                                </w:rPr>
                                <w:t>reflexionar</w:t>
                              </w:r>
                            </w:p>
                          </w:txbxContent>
                        </wps:txbx>
                        <wps:bodyPr rot="0" vert="horz" wrap="square" lIns="0" tIns="0" rIns="0" bIns="0" anchor="t" anchorCtr="0" upright="1">
                          <a:noAutofit/>
                        </wps:bodyPr>
                      </wps:wsp>
                    </wpg:wgp>
                  </a:graphicData>
                </a:graphic>
              </wp:inline>
            </w:drawing>
          </mc:Choice>
          <mc:Fallback>
            <w:pict w14:anchorId="4F9224A1">
              <v:group id="Grupo 14" style="width:396.85pt;height:142.55pt;mso-position-horizontal-relative:char;mso-position-vertical-relative:line" coordsize="50400,18112" coordorigin="" o:spid="_x0000_s1050" w14:anchorId="598D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">
                <v:group id="Grupo 11" style="position:absolute;top:108;width:50399;height:18004" coordsize="50400,18003" coordorigin="" o:spid="_x0000_s1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">
                  <v:shape id="docshape44" style="position:absolute;width:50399;height:18003;visibility:visible;mso-wrap-style:square;v-text-anchor:top" coordsize="7813,3210" o:spid="_x0000_s1052" fillcolor="#e8eaea" stroked="f" path="m7771,l41,,25,3,12,12,3,25,,42,,3168r3,16l12,3198r13,9l41,3210r7730,l7787,3207r13,-9l7809,3184r4,-16l7813,42r-4,-17l7800,12,7787,3,77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">
                    <v:path arrowok="t" o:connecttype="custom" o:connectlocs="5012907,196859;26448,196859;16127,198541;7741,203589;1935,210880;0,220415;0,1973636;1935,1982610;7741,1990462;16127,1995509;26448,1997192;5012907,1997192;5023228,1995509;5031614,1990462;5037420,1982610;5040000,1973636;5040000,220415;5037420,210880;5031614,203589;5023228,198541;5012907,196859" o:connectangles="0,0,0,0,0,0,0,0,0,0,0,0,0,0,0,0,0,0,0,0,0"/>
                  </v:shape>
                  <v:rect id="docshape45" style="position:absolute;width:4476;height:4476;visibility:visible;mso-wrap-style:square;v-text-anchor:top" o:spid="_x0000_s1053" fillcolor="#ffaa14"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"/>
                  <v:shape id="docshape47" style="position:absolute;left:637;top:637;width:3112;height:3163;visibility:visible;mso-wrap-style:square;v-text-anchor:top" coordsize="490,498" o:spid="_x0000_s1054" stroked="f" path="m279,l204,13,141,49,94,104,68,175r-4,20l58,214r-6,18l44,249,,334r,9l9,357r8,5l62,362r1,2l98,430r38,5l138,436r-1,56l141,496r8,l153,492r,-64l145,419r-24,l104,415,91,406,82,393,79,376r,-21l70,347,22,346r-3,-1l16,339r,-3l58,256r8,-18l73,219r6,-20l83,178r24,-66l151,61,210,27,279,16r24,2l401,54r50,68l472,190r1,24l470,251r-10,34l443,317r-22,29l408,361r-11,17l367,451r-5,43l366,498r8,l378,495r1,-23l382,454r28,-68l433,356r24,-31l474,291r11,-37l489,214r-2,-26l463,115,420,57,361,19,307,3,2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">
                    <v:path arrowok="t" o:connecttype="custom" o:connectlocs="129540,296545;59690,354330;40640,412115;33020,435610;0,500380;5715,514985;39370,518160;62230,561340;87630,565150;89535,603250;97155,600710;92075,554355;66040,551815;52070,537845;50165,513715;13970,508000;10160,503555;36830,450850;46355,427355;52705,401320;95885,327025;177165,298450;254635,322580;299720,408940;298450,447675;281305,489585;259080,517525;233045,574675;232410,604520;240030,602615;242570,576580;274955,514350;300990,473075;310515,424180;294005,361315;229235,300355;177165,288290" o:connectangles="0,0,0,0,0,0,0,0,0,0,0,0,0,0,0,0,0,0,0,0,0,0,0,0,0,0,0,0,0,0,0,0,0,0,0,0,0"/>
                  </v:shape>
                  <v:shape id="docshape49" style="position:absolute;left:1851;top:6332;width:46455;height:9064;visibility:visible;mso-wrap-style:square;v-text-anchor:top" o:spid="_x0000_s105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">
                    <v:textbox inset="0,0,0,0">
                      <w:txbxContent>
                        <w:p w:rsidR="00233AD2" w:rsidP="00233AD2" w:rsidRDefault="00B67B71" w14:paraId="6DF5A9CE" w14:textId="77777777">
                          <w:pPr>
                            <w:spacing w:before="19" w:line="206" w:lineRule="auto"/>
                            <w:ind w:right="18"/>
                            <w:rPr>
                              <w:lang w:val="es-419"/>
                            </w:rPr>
                          </w:pPr>
                          <w:r w:rsidRPr="00233AD2">
                            <w:rPr>
                              <w:lang w:val="es-419"/>
                            </w:rPr>
                            <w:t>[Incluya elementos que le permitan al estudiante cuestionarse sobre su saber</w:t>
                          </w:r>
                          <w:r>
                            <w:rPr>
                              <w:lang w:val="es-419"/>
                            </w:rPr>
                            <w:t>.</w:t>
                          </w:r>
                          <w:r w:rsidRPr="00D3746B">
                            <w:rPr>
                              <w:lang w:val="es-419"/>
                            </w:rPr>
                            <w:t>]</w:t>
                          </w:r>
                        </w:p>
                        <w:p w:rsidRPr="00D3746B" w:rsidR="00233AD2" w:rsidP="00233AD2" w:rsidRDefault="00233AD2" w14:paraId="2060C0FA" w14:textId="77777777">
                          <w:pPr>
                            <w:spacing w:before="19" w:line="206" w:lineRule="auto"/>
                            <w:ind w:right="18"/>
                            <w:rPr>
                              <w:lang w:val="es-419"/>
                            </w:rPr>
                          </w:pPr>
                          <w:r w:rsidRPr="00233AD2">
                            <w:rPr>
                              <w:lang w:val="es-419"/>
                            </w:rPr>
                            <w:t>Límite de la caja: media página</w:t>
                          </w:r>
                        </w:p>
                        <w:p w:rsidRPr="00A21915" w:rsidR="00B67B71" w:rsidP="00B67B71" w:rsidRDefault="00B67B71" w14:paraId="6A05A809" w14:textId="77777777">
                          <w:pPr>
                            <w:rPr>
                              <w:lang w:val="es-419"/>
                            </w:rPr>
                          </w:pPr>
                        </w:p>
                      </w:txbxContent>
                    </v:textbox>
                  </v:shape>
                </v:group>
                <v:shape id="docshape50" style="position:absolute;left:4354;width:46045;height:4476;visibility:visible;mso-wrap-style:square;v-text-anchor:top" o:spid="_x0000_s1056" fillcolor="#0c355b"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">
                  <v:textbox inset="0,0,0,0">
                    <w:txbxContent>
                      <w:p w:rsidR="00B67B71" w:rsidP="00B67B71" w:rsidRDefault="00B67B71" w14:paraId="66EB3C86" w14:textId="77777777">
                        <w:pPr>
                          <w:spacing w:before="48"/>
                          <w:ind w:left="409"/>
                          <w:rPr>
                            <w:rFonts w:ascii="Nunito Sans SemiBold"/>
                            <w:b/>
                            <w:color w:val="000000"/>
                            <w:sz w:val="40"/>
                          </w:rPr>
                        </w:pPr>
                        <w:r>
                          <w:rPr>
                            <w:rFonts w:ascii="Nunito Sans SemiBold"/>
                            <w:b/>
                            <w:color w:val="FFFFFF"/>
                            <w:spacing w:val="-2"/>
                            <w:sz w:val="40"/>
                          </w:rPr>
                          <w:t>Para</w:t>
                        </w:r>
                        <w:r>
                          <w:rPr>
                            <w:rFonts w:ascii="Nunito Sans SemiBold"/>
                            <w:b/>
                            <w:color w:val="FFFFFF"/>
                            <w:spacing w:val="-24"/>
                            <w:sz w:val="40"/>
                          </w:rPr>
                          <w:t xml:space="preserve"> </w:t>
                        </w:r>
                        <w:r>
                          <w:rPr>
                            <w:rFonts w:ascii="Nunito Sans SemiBold"/>
                            <w:b/>
                            <w:color w:val="FFFFFF"/>
                            <w:spacing w:val="-2"/>
                            <w:sz w:val="40"/>
                          </w:rPr>
                          <w:t>reflexionar</w:t>
                        </w:r>
                      </w:p>
                    </w:txbxContent>
                  </v:textbox>
                </v:shape>
                <w10:anchorlock/>
              </v:group>
            </w:pict>
          </mc:Fallback>
        </mc:AlternateContent>
      </w:r>
    </w:p>
    <w:p w:rsidR="00E82204" w:rsidP="00EF25FD" w:rsidRDefault="009E472C" w14:paraId="666FF6C3" w14:textId="77777777">
      <w:r>
        <w:rPr>
          <w:noProof/>
          <w:lang w:val="es-419"/>
          <w14:ligatures w14:val="standardContextual"/>
        </w:rPr>
        <mc:AlternateContent>
          <mc:Choice Requires="wpg">
            <w:drawing>
              <wp:inline distT="0" distB="0" distL="0" distR="0" wp14:anchorId="408DD26C" wp14:editId="1BCE430B">
                <wp:extent cx="5039995" cy="1799497"/>
                <wp:effectExtent l="0" t="0" r="8255" b="0"/>
                <wp:docPr id="1672116235" name="Grupo 15"/>
                <wp:cNvGraphicFramePr/>
                <a:graphic xmlns:a="http://schemas.openxmlformats.org/drawingml/2006/main">
                  <a:graphicData uri="http://schemas.microsoft.com/office/word/2010/wordprocessingGroup">
                    <wpg:wgp>
                      <wpg:cNvGrpSpPr/>
                      <wpg:grpSpPr>
                        <a:xfrm>
                          <a:off x="0" y="0"/>
                          <a:ext cx="5039995" cy="1799497"/>
                          <a:chOff x="-1" y="127555"/>
                          <a:chExt cx="5040000" cy="1800000"/>
                        </a:xfrm>
                      </wpg:grpSpPr>
                      <wpg:grpSp>
                        <wpg:cNvPr id="1420171002" name="Grupo 13"/>
                        <wpg:cNvGrpSpPr/>
                        <wpg:grpSpPr>
                          <a:xfrm>
                            <a:off x="-1" y="127555"/>
                            <a:ext cx="5040000" cy="1800000"/>
                            <a:chOff x="-1" y="127590"/>
                            <a:chExt cx="5040000" cy="1800490"/>
                          </a:xfrm>
                        </wpg:grpSpPr>
                        <wps:wsp>
                          <wps:cNvPr id="1198781583" name="docshape52"/>
                          <wps:cNvSpPr>
                            <a:spLocks/>
                          </wps:cNvSpPr>
                          <wps:spPr bwMode="auto">
                            <a:xfrm>
                              <a:off x="-1" y="127590"/>
                              <a:ext cx="5040000" cy="1800490"/>
                            </a:xfrm>
                            <a:custGeom>
                              <a:avLst/>
                              <a:gdLst>
                                <a:gd name="T0" fmla="+- 0 9985 2214"/>
                                <a:gd name="T1" fmla="*/ T0 w 7813"/>
                                <a:gd name="T2" fmla="+- 0 -1057 -1057"/>
                                <a:gd name="T3" fmla="*/ -1057 h 3210"/>
                                <a:gd name="T4" fmla="+- 0 2255 2214"/>
                                <a:gd name="T5" fmla="*/ T4 w 7813"/>
                                <a:gd name="T6" fmla="+- 0 -1057 -1057"/>
                                <a:gd name="T7" fmla="*/ -1057 h 3210"/>
                                <a:gd name="T8" fmla="+- 0 2239 2214"/>
                                <a:gd name="T9" fmla="*/ T8 w 7813"/>
                                <a:gd name="T10" fmla="+- 0 -1054 -1057"/>
                                <a:gd name="T11" fmla="*/ -1054 h 3210"/>
                                <a:gd name="T12" fmla="+- 0 2226 2214"/>
                                <a:gd name="T13" fmla="*/ T12 w 7813"/>
                                <a:gd name="T14" fmla="+- 0 -1045 -1057"/>
                                <a:gd name="T15" fmla="*/ -1045 h 3210"/>
                                <a:gd name="T16" fmla="+- 0 2217 2214"/>
                                <a:gd name="T17" fmla="*/ T16 w 7813"/>
                                <a:gd name="T18" fmla="+- 0 -1032 -1057"/>
                                <a:gd name="T19" fmla="*/ -1032 h 3210"/>
                                <a:gd name="T20" fmla="+- 0 2214 2214"/>
                                <a:gd name="T21" fmla="*/ T20 w 7813"/>
                                <a:gd name="T22" fmla="+- 0 -1016 -1057"/>
                                <a:gd name="T23" fmla="*/ -1016 h 3210"/>
                                <a:gd name="T24" fmla="+- 0 2214 2214"/>
                                <a:gd name="T25" fmla="*/ T24 w 7813"/>
                                <a:gd name="T26" fmla="+- 0 2111 -1057"/>
                                <a:gd name="T27" fmla="*/ 2111 h 3210"/>
                                <a:gd name="T28" fmla="+- 0 2217 2214"/>
                                <a:gd name="T29" fmla="*/ T28 w 7813"/>
                                <a:gd name="T30" fmla="+- 0 2127 -1057"/>
                                <a:gd name="T31" fmla="*/ 2127 h 3210"/>
                                <a:gd name="T32" fmla="+- 0 2226 2214"/>
                                <a:gd name="T33" fmla="*/ T32 w 7813"/>
                                <a:gd name="T34" fmla="+- 0 2140 -1057"/>
                                <a:gd name="T35" fmla="*/ 2140 h 3210"/>
                                <a:gd name="T36" fmla="+- 0 2239 2214"/>
                                <a:gd name="T37" fmla="*/ T36 w 7813"/>
                                <a:gd name="T38" fmla="+- 0 2149 -1057"/>
                                <a:gd name="T39" fmla="*/ 2149 h 3210"/>
                                <a:gd name="T40" fmla="+- 0 2255 2214"/>
                                <a:gd name="T41" fmla="*/ T40 w 7813"/>
                                <a:gd name="T42" fmla="+- 0 2153 -1057"/>
                                <a:gd name="T43" fmla="*/ 2153 h 3210"/>
                                <a:gd name="T44" fmla="+- 0 9985 2214"/>
                                <a:gd name="T45" fmla="*/ T44 w 7813"/>
                                <a:gd name="T46" fmla="+- 0 2153 -1057"/>
                                <a:gd name="T47" fmla="*/ 2153 h 3210"/>
                                <a:gd name="T48" fmla="+- 0 10001 2214"/>
                                <a:gd name="T49" fmla="*/ T48 w 7813"/>
                                <a:gd name="T50" fmla="+- 0 2149 -1057"/>
                                <a:gd name="T51" fmla="*/ 2149 h 3210"/>
                                <a:gd name="T52" fmla="+- 0 10014 2214"/>
                                <a:gd name="T53" fmla="*/ T52 w 7813"/>
                                <a:gd name="T54" fmla="+- 0 2140 -1057"/>
                                <a:gd name="T55" fmla="*/ 2140 h 3210"/>
                                <a:gd name="T56" fmla="+- 0 10023 2214"/>
                                <a:gd name="T57" fmla="*/ T56 w 7813"/>
                                <a:gd name="T58" fmla="+- 0 2127 -1057"/>
                                <a:gd name="T59" fmla="*/ 2127 h 3210"/>
                                <a:gd name="T60" fmla="+- 0 10027 2214"/>
                                <a:gd name="T61" fmla="*/ T60 w 7813"/>
                                <a:gd name="T62" fmla="+- 0 2111 -1057"/>
                                <a:gd name="T63" fmla="*/ 2111 h 3210"/>
                                <a:gd name="T64" fmla="+- 0 10027 2214"/>
                                <a:gd name="T65" fmla="*/ T64 w 7813"/>
                                <a:gd name="T66" fmla="+- 0 -1016 -1057"/>
                                <a:gd name="T67" fmla="*/ -1016 h 3210"/>
                                <a:gd name="T68" fmla="+- 0 10023 2214"/>
                                <a:gd name="T69" fmla="*/ T68 w 7813"/>
                                <a:gd name="T70" fmla="+- 0 -1032 -1057"/>
                                <a:gd name="T71" fmla="*/ -1032 h 3210"/>
                                <a:gd name="T72" fmla="+- 0 10014 2214"/>
                                <a:gd name="T73" fmla="*/ T72 w 7813"/>
                                <a:gd name="T74" fmla="+- 0 -1045 -1057"/>
                                <a:gd name="T75" fmla="*/ -1045 h 3210"/>
                                <a:gd name="T76" fmla="+- 0 10001 2214"/>
                                <a:gd name="T77" fmla="*/ T76 w 7813"/>
                                <a:gd name="T78" fmla="+- 0 -1054 -1057"/>
                                <a:gd name="T79" fmla="*/ -1054 h 3210"/>
                                <a:gd name="T80" fmla="+- 0 9985 2214"/>
                                <a:gd name="T81" fmla="*/ T80 w 7813"/>
                                <a:gd name="T82" fmla="+- 0 -1057 -1057"/>
                                <a:gd name="T83" fmla="*/ -1057 h 3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813" h="3210">
                                  <a:moveTo>
                                    <a:pt x="7771" y="0"/>
                                  </a:moveTo>
                                  <a:lnTo>
                                    <a:pt x="41" y="0"/>
                                  </a:lnTo>
                                  <a:lnTo>
                                    <a:pt x="25" y="3"/>
                                  </a:lnTo>
                                  <a:lnTo>
                                    <a:pt x="12" y="12"/>
                                  </a:lnTo>
                                  <a:lnTo>
                                    <a:pt x="3" y="25"/>
                                  </a:lnTo>
                                  <a:lnTo>
                                    <a:pt x="0" y="41"/>
                                  </a:lnTo>
                                  <a:lnTo>
                                    <a:pt x="0" y="3168"/>
                                  </a:lnTo>
                                  <a:lnTo>
                                    <a:pt x="3" y="3184"/>
                                  </a:lnTo>
                                  <a:lnTo>
                                    <a:pt x="12" y="3197"/>
                                  </a:lnTo>
                                  <a:lnTo>
                                    <a:pt x="25" y="3206"/>
                                  </a:lnTo>
                                  <a:lnTo>
                                    <a:pt x="41" y="3210"/>
                                  </a:lnTo>
                                  <a:lnTo>
                                    <a:pt x="7771" y="3210"/>
                                  </a:lnTo>
                                  <a:lnTo>
                                    <a:pt x="7787" y="3206"/>
                                  </a:lnTo>
                                  <a:lnTo>
                                    <a:pt x="7800" y="3197"/>
                                  </a:lnTo>
                                  <a:lnTo>
                                    <a:pt x="7809" y="3184"/>
                                  </a:lnTo>
                                  <a:lnTo>
                                    <a:pt x="7813" y="3168"/>
                                  </a:lnTo>
                                  <a:lnTo>
                                    <a:pt x="7813" y="41"/>
                                  </a:lnTo>
                                  <a:lnTo>
                                    <a:pt x="7809" y="25"/>
                                  </a:lnTo>
                                  <a:lnTo>
                                    <a:pt x="7800" y="12"/>
                                  </a:lnTo>
                                  <a:lnTo>
                                    <a:pt x="7787" y="3"/>
                                  </a:lnTo>
                                  <a:lnTo>
                                    <a:pt x="7771" y="0"/>
                                  </a:lnTo>
                                  <a:close/>
                                </a:path>
                              </a:pathLst>
                            </a:custGeom>
                            <a:solidFill>
                              <a:srgbClr val="E8EAE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952757" name="docshape53"/>
                          <wps:cNvSpPr>
                            <a:spLocks noChangeArrowheads="1"/>
                          </wps:cNvSpPr>
                          <wps:spPr bwMode="auto">
                            <a:xfrm>
                              <a:off x="0" y="127590"/>
                              <a:ext cx="447675" cy="447675"/>
                            </a:xfrm>
                            <a:prstGeom prst="rect">
                              <a:avLst/>
                            </a:prstGeom>
                            <a:solidFill>
                              <a:srgbClr val="00B5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39467634" name="docshape5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74428" y="202018"/>
                              <a:ext cx="294005" cy="295275"/>
                            </a:xfrm>
                            <a:prstGeom prst="rect">
                              <a:avLst/>
                            </a:prstGeom>
                            <a:noFill/>
                            <a:extLst>
                              <a:ext uri="{909E8E84-426E-40DD-AFC4-6F175D3DCCD1}">
                                <a14:hiddenFill xmlns:a14="http://schemas.microsoft.com/office/drawing/2010/main">
                                  <a:solidFill>
                                    <a:srgbClr val="FFFFFF"/>
                                  </a:solidFill>
                                </a14:hiddenFill>
                              </a:ext>
                            </a:extLst>
                          </pic:spPr>
                        </pic:pic>
                        <wps:wsp>
                          <wps:cNvPr id="613342718" name="docshape56"/>
                          <wps:cNvSpPr txBox="1">
                            <a:spLocks noChangeArrowheads="1"/>
                          </wps:cNvSpPr>
                          <wps:spPr bwMode="auto">
                            <a:xfrm>
                              <a:off x="446567" y="127590"/>
                              <a:ext cx="4593427" cy="447675"/>
                            </a:xfrm>
                            <a:prstGeom prst="rect">
                              <a:avLst/>
                            </a:prstGeom>
                            <a:solidFill>
                              <a:srgbClr val="0C355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2204" w:rsidP="00E82204" w:rsidRDefault="00E82204" w14:paraId="73359BC0" w14:textId="77777777">
                                <w:pPr>
                                  <w:spacing w:before="43"/>
                                  <w:ind w:left="409"/>
                                  <w:rPr>
                                    <w:rFonts w:ascii="Nunito Sans SemiBold"/>
                                    <w:b/>
                                    <w:color w:val="000000"/>
                                    <w:sz w:val="40"/>
                                  </w:rPr>
                                </w:pPr>
                                <w:r>
                                  <w:rPr>
                                    <w:rFonts w:ascii="Nunito Sans SemiBold"/>
                                    <w:b/>
                                    <w:color w:val="FFFFFF"/>
                                    <w:spacing w:val="-2"/>
                                    <w:sz w:val="40"/>
                                  </w:rPr>
                                  <w:t>Importante</w:t>
                                </w:r>
                              </w:p>
                            </w:txbxContent>
                          </wps:txbx>
                          <wps:bodyPr rot="0" vert="horz" wrap="square" lIns="0" tIns="0" rIns="0" bIns="0" anchor="t" anchorCtr="0" upright="1">
                            <a:noAutofit/>
                          </wps:bodyPr>
                        </wps:wsp>
                        <wps:wsp>
                          <wps:cNvPr id="948781896" name="docshape49"/>
                          <wps:cNvSpPr txBox="1">
                            <a:spLocks noChangeArrowheads="1"/>
                          </wps:cNvSpPr>
                          <wps:spPr bwMode="auto">
                            <a:xfrm>
                              <a:off x="317281" y="780595"/>
                              <a:ext cx="2553299" cy="1077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2204" w:rsidP="00233AD2" w:rsidRDefault="00E82204" w14:paraId="59023352" w14:textId="77777777">
                                <w:pPr>
                                  <w:spacing w:before="19" w:line="206" w:lineRule="auto"/>
                                  <w:ind w:right="18"/>
                                  <w:rPr>
                                    <w:lang w:val="es-419"/>
                                  </w:rPr>
                                </w:pPr>
                                <w:permStart w:edGrp="everyone" w:id="1465923916"/>
                                <w:r>
                                  <w:rPr>
                                    <w:lang w:val="es-419"/>
                                  </w:rPr>
                                  <w:t>[</w:t>
                                </w:r>
                                <w:r w:rsidRPr="008C4226">
                                  <w:rPr>
                                    <w:lang w:val="es-419"/>
                                  </w:rPr>
                                  <w:t>Resalte las notas m</w:t>
                                </w:r>
                                <w:r>
                                  <w:rPr>
                                    <w:lang w:val="es-419"/>
                                  </w:rPr>
                                  <w:t>á</w:t>
                                </w:r>
                                <w:r w:rsidRPr="008C4226">
                                  <w:rPr>
                                    <w:lang w:val="es-419"/>
                                  </w:rPr>
                                  <w:t>s importantes</w:t>
                                </w:r>
                                <w:r>
                                  <w:rPr>
                                    <w:lang w:val="es-419"/>
                                  </w:rPr>
                                  <w:t xml:space="preserve"> para el estudiante]</w:t>
                                </w:r>
                              </w:p>
                              <w:p w:rsidRPr="008C4226" w:rsidR="00233AD2" w:rsidP="00233AD2" w:rsidRDefault="00233AD2" w14:paraId="4477A742" w14:textId="77777777">
                                <w:pPr>
                                  <w:spacing w:before="19" w:line="206" w:lineRule="auto"/>
                                  <w:ind w:right="18"/>
                                  <w:rPr>
                                    <w:lang w:val="es-419"/>
                                  </w:rPr>
                                </w:pPr>
                                <w:r w:rsidRPr="00233AD2">
                                  <w:rPr>
                                    <w:lang w:val="es-419"/>
                                  </w:rPr>
                                  <w:t>Límite de la caja: media página</w:t>
                                </w:r>
                              </w:p>
                              <w:permEnd w:id="1465923916"/>
                              <w:p w:rsidRPr="00A21915" w:rsidR="00E82204" w:rsidP="00E82204" w:rsidRDefault="00E82204" w14:paraId="3D5859FB" w14:textId="77777777">
                                <w:pPr>
                                  <w:rPr>
                                    <w:lang w:val="es-419"/>
                                  </w:rPr>
                                </w:pPr>
                              </w:p>
                            </w:txbxContent>
                          </wps:txbx>
                          <wps:bodyPr rot="0" vert="horz" wrap="square" lIns="0" tIns="0" rIns="0" bIns="0" anchor="t" anchorCtr="0" upright="1">
                            <a:noAutofit/>
                          </wps:bodyPr>
                        </wps:wsp>
                        <wps:wsp>
                          <wps:cNvPr id="1898708790" name="docshape49"/>
                          <wps:cNvSpPr txBox="1">
                            <a:spLocks noChangeArrowheads="1"/>
                          </wps:cNvSpPr>
                          <wps:spPr bwMode="auto">
                            <a:xfrm>
                              <a:off x="3069769" y="771066"/>
                              <a:ext cx="1760855" cy="10868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157966" w:rsidR="00E82204" w:rsidP="00233AD2" w:rsidRDefault="00233AD2" w14:paraId="441A3F9F" w14:textId="77777777">
                                <w:pPr>
                                  <w:pStyle w:val="Importante"/>
                                </w:pPr>
                                <w:permStart w:edGrp="everyone" w:id="1228616722"/>
                                <w:r>
                                  <w:rPr>
                                    <w:rStyle w:val="ImportanteCar"/>
                                  </w:rPr>
                                  <w:t>[</w:t>
                                </w:r>
                                <w:r w:rsidRPr="00233AD2" w:rsidR="00E82204">
                                  <w:rPr>
                                    <w:rStyle w:val="ImportanteCar"/>
                                  </w:rPr>
                                  <w:t>Resalte</w:t>
                                </w:r>
                                <w:r w:rsidRPr="00157966" w:rsidR="00E82204">
                                  <w:rPr>
                                    <w:rStyle w:val="ImportanteCar"/>
                                  </w:rPr>
                                  <w:t xml:space="preserve"> las notas más importantes para el estudiante] </w:t>
                                </w:r>
                                <w:r>
                                  <w:rPr>
                                    <w:rStyle w:val="ImportanteCar"/>
                                  </w:rPr>
                                  <w:t>[</w:t>
                                </w:r>
                                <w:r w:rsidRPr="00157966" w:rsidR="00E82204">
                                  <w:rPr>
                                    <w:rStyle w:val="ImportanteCar"/>
                                  </w:rPr>
                                  <w:t xml:space="preserve">Resalte las notas más importantes para el estudiante] </w:t>
                                </w:r>
                                <w:r>
                                  <w:rPr>
                                    <w:rStyle w:val="ImportanteCar"/>
                                  </w:rPr>
                                  <w:t>[</w:t>
                                </w:r>
                                <w:r w:rsidRPr="00157966" w:rsidR="00E82204">
                                  <w:rPr>
                                    <w:rStyle w:val="ImportanteCar"/>
                                  </w:rPr>
                                  <w:t>Resalte las notas más importantes para el estudiante]</w:t>
                                </w:r>
                                <w:r w:rsidRPr="00157966" w:rsidR="00E82204">
                                  <w:rPr>
                                    <w:spacing w:val="-8"/>
                                  </w:rPr>
                                  <w:t>.</w:t>
                                </w:r>
                                <w:permEnd w:id="1228616722"/>
                              </w:p>
                            </w:txbxContent>
                          </wps:txbx>
                          <wps:bodyPr rot="0" vert="horz" wrap="square" lIns="0" tIns="0" rIns="0" bIns="0" anchor="t" anchorCtr="0" upright="1">
                            <a:noAutofit/>
                          </wps:bodyPr>
                        </wps:wsp>
                      </wpg:grpSp>
                      <wps:wsp>
                        <wps:cNvPr id="1886920984" name="docshape55"/>
                        <wps:cNvSpPr>
                          <a:spLocks/>
                        </wps:cNvSpPr>
                        <wps:spPr bwMode="auto">
                          <a:xfrm>
                            <a:off x="3069772" y="794657"/>
                            <a:ext cx="1760855" cy="1100455"/>
                          </a:xfrm>
                          <a:custGeom>
                            <a:avLst/>
                            <a:gdLst>
                              <a:gd name="T0" fmla="+- 0 6948 6948"/>
                              <a:gd name="T1" fmla="*/ T0 w 2773"/>
                              <a:gd name="T2" fmla="+- 0 -26 -26"/>
                              <a:gd name="T3" fmla="*/ -26 h 1733"/>
                              <a:gd name="T4" fmla="+- 0 9720 6948"/>
                              <a:gd name="T5" fmla="*/ T4 w 2773"/>
                              <a:gd name="T6" fmla="+- 0 -26 -26"/>
                              <a:gd name="T7" fmla="*/ -26 h 1733"/>
                              <a:gd name="T8" fmla="+- 0 6948 6948"/>
                              <a:gd name="T9" fmla="*/ T8 w 2773"/>
                              <a:gd name="T10" fmla="+- 0 1706 -26"/>
                              <a:gd name="T11" fmla="*/ 1706 h 1733"/>
                              <a:gd name="T12" fmla="+- 0 9720 6948"/>
                              <a:gd name="T13" fmla="*/ T12 w 2773"/>
                              <a:gd name="T14" fmla="+- 0 1706 -26"/>
                              <a:gd name="T15" fmla="*/ 1706 h 1733"/>
                            </a:gdLst>
                            <a:ahLst/>
                            <a:cxnLst>
                              <a:cxn ang="0">
                                <a:pos x="T1" y="T3"/>
                              </a:cxn>
                              <a:cxn ang="0">
                                <a:pos x="T5" y="T7"/>
                              </a:cxn>
                              <a:cxn ang="0">
                                <a:pos x="T9" y="T11"/>
                              </a:cxn>
                              <a:cxn ang="0">
                                <a:pos x="T13" y="T15"/>
                              </a:cxn>
                            </a:cxnLst>
                            <a:rect l="0" t="0" r="r" b="b"/>
                            <a:pathLst>
                              <a:path w="2773" h="1733">
                                <a:moveTo>
                                  <a:pt x="0" y="0"/>
                                </a:moveTo>
                                <a:lnTo>
                                  <a:pt x="2772" y="0"/>
                                </a:lnTo>
                                <a:moveTo>
                                  <a:pt x="0" y="1732"/>
                                </a:moveTo>
                                <a:lnTo>
                                  <a:pt x="2772" y="1732"/>
                                </a:lnTo>
                              </a:path>
                            </a:pathLst>
                          </a:custGeom>
                          <a:noFill/>
                          <a:ln w="12700">
                            <a:solidFill>
                              <a:srgbClr val="FFAA1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w14:anchorId="67B3A5DC">
              <v:group id="Grupo 15" style="width:396.85pt;height:141.7pt;mso-position-horizontal-relative:char;mso-position-vertical-relative:line" coordsize="50400,18000" coordorigin=",1275" o:spid="_x0000_s1057" w14:anchorId="408DD26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">
                <v:group id="Grupo 13" style="position:absolute;top:1275;width:50399;height:18000" coordsize="50400,18004" coordorigin=",1275" o:spid="_x0000_s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">
                  <v:shape id="docshape52" style="position:absolute;top:1275;width:50399;height:18005;visibility:visible;mso-wrap-style:square;v-text-anchor:top" coordsize="7813,3210" o:spid="_x0000_s1059" fillcolor="#e8eaea" stroked="f" path="m7771,l41,,25,3,12,12,3,25,,41,,3168r3,16l12,3197r13,9l41,3210r7730,l7787,3206r13,-9l7809,3184r4,-16l7813,41r-4,-16l7800,12,7787,3,77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">
                    <v:path arrowok="t" o:connecttype="custom" o:connectlocs="5012907,-592872;26448,-592872;16127,-591189;7741,-586141;1935,-578849;0,-569875;0,1184061;1935,1193035;7741,1200327;16127,1205375;26448,1207618;5012907,1207618;5023228,1205375;5031614,1200327;5037420,1193035;5040000,1184061;5040000,-569875;5037420,-578849;5031614,-586141;5023228,-591189;5012907,-592872" o:connectangles="0,0,0,0,0,0,0,0,0,0,0,0,0,0,0,0,0,0,0,0,0"/>
                  </v:shape>
                  <v:rect id="docshape53" style="position:absolute;top:1275;width:4476;height:4477;visibility:visible;mso-wrap-style:square;v-text-anchor:top" o:spid="_x0000_s1060" fillcolor="#00b5e0"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"/>
                  <v:shape id="docshape54" style="position:absolute;left:744;top:2020;width:2940;height:2952;visibility:visible;mso-wrap-style:square" o:spid="_x0000_s106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">
                    <v:imagedata o:title="" r:id="rId17"/>
                  </v:shape>
                  <v:shape id="docshape56" style="position:absolute;left:4465;top:1275;width:45934;height:4477;visibility:visible;mso-wrap-style:square;v-text-anchor:top" o:spid="_x0000_s1062" fillcolor="#0c355b"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">
                    <v:textbox inset="0,0,0,0">
                      <w:txbxContent>
                        <w:p w:rsidR="00E82204" w:rsidP="00E82204" w:rsidRDefault="00E82204" w14:paraId="0FC668DB" w14:textId="77777777">
                          <w:pPr>
                            <w:spacing w:before="43"/>
                            <w:ind w:left="409"/>
                            <w:rPr>
                              <w:rFonts w:ascii="Nunito Sans SemiBold"/>
                              <w:b/>
                              <w:color w:val="000000"/>
                              <w:sz w:val="40"/>
                            </w:rPr>
                          </w:pPr>
                          <w:r>
                            <w:rPr>
                              <w:rFonts w:ascii="Nunito Sans SemiBold"/>
                              <w:b/>
                              <w:color w:val="FFFFFF"/>
                              <w:spacing w:val="-2"/>
                              <w:sz w:val="40"/>
                            </w:rPr>
                            <w:t>Importante</w:t>
                          </w:r>
                        </w:p>
                      </w:txbxContent>
                    </v:textbox>
                  </v:shape>
                  <v:shape id="docshape49" style="position:absolute;left:3172;top:7805;width:25533;height:10774;visibility:visible;mso-wrap-style:square;v-text-anchor:top" o:spid="_x0000_s106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">
                    <v:textbox inset="0,0,0,0">
                      <w:txbxContent>
                        <w:p w:rsidR="00E82204" w:rsidP="00233AD2" w:rsidRDefault="00E82204" w14:paraId="3646B138" w14:textId="77777777">
                          <w:pPr>
                            <w:spacing w:before="19" w:line="206" w:lineRule="auto"/>
                            <w:ind w:right="18"/>
                            <w:rPr>
                              <w:lang w:val="es-419"/>
                            </w:rPr>
                          </w:pPr>
                          <w:permStart w:edGrp="everyone" w:id="1465923916"/>
                          <w:r>
                            <w:rPr>
                              <w:lang w:val="es-419"/>
                            </w:rPr>
                            <w:t>[</w:t>
                          </w:r>
                          <w:r w:rsidRPr="008C4226">
                            <w:rPr>
                              <w:lang w:val="es-419"/>
                            </w:rPr>
                            <w:t>Resalte las notas m</w:t>
                          </w:r>
                          <w:r>
                            <w:rPr>
                              <w:lang w:val="es-419"/>
                            </w:rPr>
                            <w:t>á</w:t>
                          </w:r>
                          <w:r w:rsidRPr="008C4226">
                            <w:rPr>
                              <w:lang w:val="es-419"/>
                            </w:rPr>
                            <w:t>s importantes</w:t>
                          </w:r>
                          <w:r>
                            <w:rPr>
                              <w:lang w:val="es-419"/>
                            </w:rPr>
                            <w:t xml:space="preserve"> para el estudiante]</w:t>
                          </w:r>
                        </w:p>
                        <w:p w:rsidRPr="008C4226" w:rsidR="00233AD2" w:rsidP="00233AD2" w:rsidRDefault="00233AD2" w14:paraId="33C0CC7D" w14:textId="77777777">
                          <w:pPr>
                            <w:spacing w:before="19" w:line="206" w:lineRule="auto"/>
                            <w:ind w:right="18"/>
                            <w:rPr>
                              <w:lang w:val="es-419"/>
                            </w:rPr>
                          </w:pPr>
                          <w:r w:rsidRPr="00233AD2">
                            <w:rPr>
                              <w:lang w:val="es-419"/>
                            </w:rPr>
                            <w:t>Límite de la caja: media página</w:t>
                          </w:r>
                        </w:p>
                        <w:permEnd w:id="1465923916"/>
                        <w:p w:rsidRPr="00A21915" w:rsidR="00E82204" w:rsidP="00E82204" w:rsidRDefault="00E82204" w14:paraId="5A39BBE3" w14:textId="77777777">
                          <w:pPr>
                            <w:rPr>
                              <w:lang w:val="es-419"/>
                            </w:rPr>
                          </w:pPr>
                        </w:p>
                      </w:txbxContent>
                    </v:textbox>
                  </v:shape>
                  <v:shape id="docshape49" style="position:absolute;left:30697;top:7710;width:17609;height:10869;visibility:visible;mso-wrap-style:square;v-text-anchor:top" o:spid="_x0000_s106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">
                    <v:textbox inset="0,0,0,0">
                      <w:txbxContent>
                        <w:p w:rsidRPr="00157966" w:rsidR="00E82204" w:rsidP="00233AD2" w:rsidRDefault="00233AD2" w14:paraId="1908A4CE" w14:textId="77777777">
                          <w:pPr>
                            <w:pStyle w:val="Importante"/>
                          </w:pPr>
                          <w:permStart w:edGrp="everyone" w:id="1228616722"/>
                          <w:r>
                            <w:rPr>
                              <w:rStyle w:val="ImportanteCar"/>
                            </w:rPr>
                            <w:t>[</w:t>
                          </w:r>
                          <w:r w:rsidRPr="00233AD2" w:rsidR="00E82204">
                            <w:rPr>
                              <w:rStyle w:val="ImportanteCar"/>
                            </w:rPr>
                            <w:t>Resalte</w:t>
                          </w:r>
                          <w:r w:rsidRPr="00157966" w:rsidR="00E82204">
                            <w:rPr>
                              <w:rStyle w:val="ImportanteCar"/>
                            </w:rPr>
                            <w:t xml:space="preserve"> las notas más importantes para el estudiante] </w:t>
                          </w:r>
                          <w:r>
                            <w:rPr>
                              <w:rStyle w:val="ImportanteCar"/>
                            </w:rPr>
                            <w:t>[</w:t>
                          </w:r>
                          <w:r w:rsidRPr="00157966" w:rsidR="00E82204">
                            <w:rPr>
                              <w:rStyle w:val="ImportanteCar"/>
                            </w:rPr>
                            <w:t xml:space="preserve">Resalte las notas más importantes para el estudiante] </w:t>
                          </w:r>
                          <w:r>
                            <w:rPr>
                              <w:rStyle w:val="ImportanteCar"/>
                            </w:rPr>
                            <w:t>[</w:t>
                          </w:r>
                          <w:r w:rsidRPr="00157966" w:rsidR="00E82204">
                            <w:rPr>
                              <w:rStyle w:val="ImportanteCar"/>
                            </w:rPr>
                            <w:t>Resalte las notas más importantes para el estudiante]</w:t>
                          </w:r>
                          <w:r w:rsidRPr="00157966" w:rsidR="00E82204">
                            <w:rPr>
                              <w:spacing w:val="-8"/>
                            </w:rPr>
                            <w:t>.</w:t>
                          </w:r>
                          <w:permEnd w:id="1228616722"/>
                        </w:p>
                      </w:txbxContent>
                    </v:textbox>
                  </v:shape>
                </v:group>
                <v:shape id="docshape55" style="position:absolute;left:30697;top:7946;width:17609;height:11005;visibility:visible;mso-wrap-style:square;v-text-anchor:top" coordsize="2773,1733" o:spid="_x0000_s1065" filled="f" strokecolor="#ffaa14" strokeweight="1pt" path="m,l2772,m,1732r277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">
                  <v:path arrowok="t" o:connecttype="custom" o:connectlocs="0,-16510;1760220,-16510;0,1083310;1760220,1083310" o:connectangles="0,0,0,0"/>
                </v:shape>
                <w10:anchorlock/>
              </v:group>
            </w:pict>
          </mc:Fallback>
        </mc:AlternateContent>
      </w:r>
    </w:p>
    <w:p w:rsidR="0035235B" w:rsidP="00EF25FD" w:rsidRDefault="0035235B" w14:paraId="705A76AC" w14:textId="77777777"/>
    <w:p w:rsidR="009E472C" w:rsidP="00EF25FD" w:rsidRDefault="00342BF8" w14:paraId="59878A89" w14:textId="77777777">
      <w:r>
        <w:rPr>
          <w:noProof/>
          <w:lang w:val="es-419"/>
        </w:rPr>
        <mc:AlternateContent>
          <mc:Choice Requires="wpg">
            <w:drawing>
              <wp:inline distT="0" distB="0" distL="0" distR="0" wp14:anchorId="52EEAD40" wp14:editId="29794931">
                <wp:extent cx="5292725" cy="473710"/>
                <wp:effectExtent l="0" t="0" r="3175" b="2540"/>
                <wp:docPr id="840579366" name="Grupo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2725" cy="473710"/>
                          <a:chOff x="0" y="0"/>
                          <a:chExt cx="8335" cy="746"/>
                        </a:xfrm>
                      </wpg:grpSpPr>
                      <wps:wsp>
                        <wps:cNvPr id="1476208660" name="docshape58"/>
                        <wps:cNvSpPr>
                          <a:spLocks noChangeArrowheads="1"/>
                        </wps:cNvSpPr>
                        <wps:spPr bwMode="auto">
                          <a:xfrm>
                            <a:off x="1196" y="0"/>
                            <a:ext cx="7139" cy="746"/>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234382" name="docshape59"/>
                        <wps:cNvSpPr>
                          <a:spLocks noChangeArrowheads="1"/>
                        </wps:cNvSpPr>
                        <wps:spPr bwMode="auto">
                          <a:xfrm>
                            <a:off x="0" y="0"/>
                            <a:ext cx="1197" cy="746"/>
                          </a:xfrm>
                          <a:prstGeom prst="rect">
                            <a:avLst/>
                          </a:prstGeom>
                          <a:solidFill>
                            <a:srgbClr val="0C35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5828634" name="docshape60"/>
                        <wps:cNvSpPr>
                          <a:spLocks noChangeArrowheads="1"/>
                        </wps:cNvSpPr>
                        <wps:spPr bwMode="auto">
                          <a:xfrm>
                            <a:off x="1181" y="0"/>
                            <a:ext cx="20" cy="325"/>
                          </a:xfrm>
                          <a:prstGeom prst="rect">
                            <a:avLst/>
                          </a:prstGeom>
                          <a:solidFill>
                            <a:srgbClr val="FFAA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7325985" name="docshape61"/>
                        <wps:cNvSpPr>
                          <a:spLocks noChangeArrowheads="1"/>
                        </wps:cNvSpPr>
                        <wps:spPr bwMode="auto">
                          <a:xfrm>
                            <a:off x="1181" y="324"/>
                            <a:ext cx="20" cy="236"/>
                          </a:xfrm>
                          <a:prstGeom prst="rect">
                            <a:avLst/>
                          </a:prstGeom>
                          <a:solidFill>
                            <a:srgbClr val="8CC6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164703" name="docshape62"/>
                        <wps:cNvSpPr>
                          <a:spLocks noChangeArrowheads="1"/>
                        </wps:cNvSpPr>
                        <wps:spPr bwMode="auto">
                          <a:xfrm>
                            <a:off x="1181" y="560"/>
                            <a:ext cx="20" cy="186"/>
                          </a:xfrm>
                          <a:prstGeom prst="rect">
                            <a:avLst/>
                          </a:prstGeom>
                          <a:solidFill>
                            <a:srgbClr val="00B5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838767" name="docshape63"/>
                        <wps:cNvSpPr txBox="1">
                          <a:spLocks noChangeArrowheads="1"/>
                        </wps:cNvSpPr>
                        <wps:spPr bwMode="auto">
                          <a:xfrm>
                            <a:off x="0" y="0"/>
                            <a:ext cx="1197"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2BF8" w:rsidP="00342BF8" w:rsidRDefault="00342BF8" w14:paraId="41E770BB" w14:textId="77777777">
                              <w:pPr>
                                <w:spacing w:before="98"/>
                                <w:ind w:left="198"/>
                                <w:rPr>
                                  <w:rFonts w:ascii="Nunito Sans SemiBold"/>
                                  <w:b/>
                                  <w:sz w:val="40"/>
                                </w:rPr>
                              </w:pPr>
                              <w:r>
                                <w:rPr>
                                  <w:rFonts w:ascii="Nunito Sans SemiBold"/>
                                  <w:b/>
                                  <w:color w:val="FFFFFF"/>
                                  <w:spacing w:val="-4"/>
                                  <w:sz w:val="40"/>
                                </w:rPr>
                                <w:t>Tips</w:t>
                              </w:r>
                            </w:p>
                          </w:txbxContent>
                        </wps:txbx>
                        <wps:bodyPr rot="0" vert="horz" wrap="square" lIns="0" tIns="0" rIns="0" bIns="0" anchor="t" anchorCtr="0" upright="1">
                          <a:noAutofit/>
                        </wps:bodyPr>
                      </wps:wsp>
                      <wps:wsp>
                        <wps:cNvPr id="1795450348" name="docshape64"/>
                        <wps:cNvSpPr txBox="1">
                          <a:spLocks noChangeArrowheads="1"/>
                        </wps:cNvSpPr>
                        <wps:spPr bwMode="auto">
                          <a:xfrm>
                            <a:off x="1181" y="0"/>
                            <a:ext cx="713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157966" w:rsidR="00342BF8" w:rsidP="00233AD2" w:rsidRDefault="00342BF8" w14:paraId="353CBF58" w14:textId="77777777">
                              <w:pPr>
                                <w:ind w:left="284"/>
                                <w:rPr>
                                  <w:lang w:val="es-419"/>
                                </w:rPr>
                              </w:pPr>
                              <w:permStart w:edGrp="everyone" w:id="37693125"/>
                              <w:r>
                                <w:rPr>
                                  <w:lang w:val="es-419"/>
                                </w:rPr>
                                <w:t>[Agregue un consejo o una recomendación]</w:t>
                              </w:r>
                              <w:permEnd w:id="37693125"/>
                            </w:p>
                          </w:txbxContent>
                        </wps:txbx>
                        <wps:bodyPr rot="0" vert="horz" wrap="square" lIns="0" tIns="0" rIns="0" bIns="0" anchor="t" anchorCtr="0" upright="1">
                          <a:noAutofit/>
                        </wps:bodyPr>
                      </wps:wsp>
                    </wpg:wgp>
                  </a:graphicData>
                </a:graphic>
              </wp:inline>
            </w:drawing>
          </mc:Choice>
          <mc:Fallback>
            <w:pict w14:anchorId="48C5ACE0">
              <v:group id="Grupo 16" style="width:416.75pt;height:37.3pt;mso-position-horizontal-relative:char;mso-position-vertical-relative:line" coordsize="8335,746" o:spid="_x0000_s1066" w14:anchorId="52EEAD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">
                <v:rect id="docshape58" style="position:absolute;left:1196;width:7139;height:746;visibility:visible;mso-wrap-style:square;v-text-anchor:top" o:spid="_x0000_s1067" fillcolor="#eaeaea"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"/>
                <v:rect id="docshape59" style="position:absolute;width:1197;height:746;visibility:visible;mso-wrap-style:square;v-text-anchor:top" o:spid="_x0000_s1068" fillcolor="#0c355b"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"/>
                <v:rect id="docshape60" style="position:absolute;left:1181;width:20;height:325;visibility:visible;mso-wrap-style:square;v-text-anchor:top" o:spid="_x0000_s1069" fillcolor="#ffaa14"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"/>
                <v:rect id="docshape61" style="position:absolute;left:1181;top:324;width:20;height:236;visibility:visible;mso-wrap-style:square;v-text-anchor:top" o:spid="_x0000_s1070" fillcolor="#8cc63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"/>
                <v:rect id="docshape62" style="position:absolute;left:1181;top:560;width:20;height:186;visibility:visible;mso-wrap-style:square;v-text-anchor:top" o:spid="_x0000_s1071" fillcolor="#00b5e0"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"/>
                <v:shape id="docshape63" style="position:absolute;width:1197;height:746;visibility:visible;mso-wrap-style:square;v-text-anchor:top" o:spid="_x0000_s107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">
                  <v:textbox inset="0,0,0,0">
                    <w:txbxContent>
                      <w:p w:rsidR="00342BF8" w:rsidP="00342BF8" w:rsidRDefault="00342BF8" w14:paraId="3293E6A9" w14:textId="77777777">
                        <w:pPr>
                          <w:spacing w:before="98"/>
                          <w:ind w:left="198"/>
                          <w:rPr>
                            <w:rFonts w:ascii="Nunito Sans SemiBold"/>
                            <w:b/>
                            <w:sz w:val="40"/>
                          </w:rPr>
                        </w:pPr>
                        <w:r>
                          <w:rPr>
                            <w:rFonts w:ascii="Nunito Sans SemiBold"/>
                            <w:b/>
                            <w:color w:val="FFFFFF"/>
                            <w:spacing w:val="-4"/>
                            <w:sz w:val="40"/>
                          </w:rPr>
                          <w:t>Tips</w:t>
                        </w:r>
                      </w:p>
                    </w:txbxContent>
                  </v:textbox>
                </v:shape>
                <v:shape id="docshape64" style="position:absolute;left:1181;width:7134;height:746;visibility:visible;mso-wrap-style:square;v-text-anchor:top" o:spid="_x0000_s107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">
                  <v:textbox inset="0,0,0,0">
                    <w:txbxContent>
                      <w:p w:rsidRPr="00157966" w:rsidR="00342BF8" w:rsidP="00233AD2" w:rsidRDefault="00342BF8" w14:paraId="4359E215" w14:textId="77777777">
                        <w:pPr>
                          <w:ind w:left="284"/>
                          <w:rPr>
                            <w:lang w:val="es-419"/>
                          </w:rPr>
                        </w:pPr>
                        <w:permStart w:edGrp="everyone" w:id="37693125"/>
                        <w:r>
                          <w:rPr>
                            <w:lang w:val="es-419"/>
                          </w:rPr>
                          <w:t>[Agregue un consejo o una recomendación]</w:t>
                        </w:r>
                        <w:permEnd w:id="37693125"/>
                      </w:p>
                    </w:txbxContent>
                  </v:textbox>
                </v:shape>
                <w10:anchorlock/>
              </v:group>
            </w:pict>
          </mc:Fallback>
        </mc:AlternateContent>
      </w:r>
    </w:p>
    <w:p w:rsidR="0035235B" w:rsidP="00EF25FD" w:rsidRDefault="0035235B" w14:paraId="3FDA92E5" w14:textId="77777777"/>
    <w:p w:rsidR="0035235B" w:rsidP="00EF25FD" w:rsidRDefault="0035235B" w14:paraId="3F422EF6" w14:textId="77777777">
      <w:r>
        <w:rPr>
          <w:noProof/>
        </w:rPr>
        <mc:AlternateContent>
          <mc:Choice Requires="wpg">
            <w:drawing>
              <wp:inline distT="0" distB="0" distL="0" distR="0" wp14:anchorId="2CF9A795" wp14:editId="009EBD40">
                <wp:extent cx="1979295" cy="1381760"/>
                <wp:effectExtent l="0" t="0" r="1905" b="8890"/>
                <wp:docPr id="1648963298" name="docshapegroup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9295" cy="1381760"/>
                          <a:chOff x="7689" y="232"/>
                          <a:chExt cx="3119" cy="2174"/>
                        </a:xfrm>
                      </wpg:grpSpPr>
                      <wps:wsp>
                        <wps:cNvPr id="1644518002" name="docshape66"/>
                        <wps:cNvSpPr>
                          <a:spLocks/>
                        </wps:cNvSpPr>
                        <wps:spPr bwMode="auto">
                          <a:xfrm>
                            <a:off x="7689" y="232"/>
                            <a:ext cx="3119" cy="2174"/>
                          </a:xfrm>
                          <a:custGeom>
                            <a:avLst/>
                            <a:gdLst>
                              <a:gd name="T0" fmla="+- 0 10799 7690"/>
                              <a:gd name="T1" fmla="*/ T0 w 3119"/>
                              <a:gd name="T2" fmla="+- 0 233 233"/>
                              <a:gd name="T3" fmla="*/ 233 h 2174"/>
                              <a:gd name="T4" fmla="+- 0 7700 7690"/>
                              <a:gd name="T5" fmla="*/ T4 w 3119"/>
                              <a:gd name="T6" fmla="+- 0 233 233"/>
                              <a:gd name="T7" fmla="*/ 233 h 2174"/>
                              <a:gd name="T8" fmla="+- 0 7690 7690"/>
                              <a:gd name="T9" fmla="*/ T8 w 3119"/>
                              <a:gd name="T10" fmla="+- 0 242 233"/>
                              <a:gd name="T11" fmla="*/ 242 h 2174"/>
                              <a:gd name="T12" fmla="+- 0 7690 7690"/>
                              <a:gd name="T13" fmla="*/ T12 w 3119"/>
                              <a:gd name="T14" fmla="+- 0 2396 233"/>
                              <a:gd name="T15" fmla="*/ 2396 h 2174"/>
                              <a:gd name="T16" fmla="+- 0 7700 7690"/>
                              <a:gd name="T17" fmla="*/ T16 w 3119"/>
                              <a:gd name="T18" fmla="+- 0 2406 233"/>
                              <a:gd name="T19" fmla="*/ 2406 h 2174"/>
                              <a:gd name="T20" fmla="+- 0 10786 7690"/>
                              <a:gd name="T21" fmla="*/ T20 w 3119"/>
                              <a:gd name="T22" fmla="+- 0 2406 233"/>
                              <a:gd name="T23" fmla="*/ 2406 h 2174"/>
                              <a:gd name="T24" fmla="+- 0 10799 7690"/>
                              <a:gd name="T25" fmla="*/ T24 w 3119"/>
                              <a:gd name="T26" fmla="+- 0 2406 233"/>
                              <a:gd name="T27" fmla="*/ 2406 h 2174"/>
                              <a:gd name="T28" fmla="+- 0 10809 7690"/>
                              <a:gd name="T29" fmla="*/ T28 w 3119"/>
                              <a:gd name="T30" fmla="+- 0 2396 233"/>
                              <a:gd name="T31" fmla="*/ 2396 h 2174"/>
                              <a:gd name="T32" fmla="+- 0 10809 7690"/>
                              <a:gd name="T33" fmla="*/ T32 w 3119"/>
                              <a:gd name="T34" fmla="+- 0 242 233"/>
                              <a:gd name="T35" fmla="*/ 242 h 2174"/>
                              <a:gd name="T36" fmla="+- 0 10799 7690"/>
                              <a:gd name="T37" fmla="*/ T36 w 3119"/>
                              <a:gd name="T38" fmla="+- 0 233 233"/>
                              <a:gd name="T39" fmla="*/ 233 h 21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119" h="2174">
                                <a:moveTo>
                                  <a:pt x="3109" y="0"/>
                                </a:moveTo>
                                <a:lnTo>
                                  <a:pt x="10" y="0"/>
                                </a:lnTo>
                                <a:lnTo>
                                  <a:pt x="0" y="9"/>
                                </a:lnTo>
                                <a:lnTo>
                                  <a:pt x="0" y="2163"/>
                                </a:lnTo>
                                <a:lnTo>
                                  <a:pt x="10" y="2173"/>
                                </a:lnTo>
                                <a:lnTo>
                                  <a:pt x="3096" y="2173"/>
                                </a:lnTo>
                                <a:lnTo>
                                  <a:pt x="3109" y="2173"/>
                                </a:lnTo>
                                <a:lnTo>
                                  <a:pt x="3119" y="2163"/>
                                </a:lnTo>
                                <a:lnTo>
                                  <a:pt x="3119" y="9"/>
                                </a:lnTo>
                                <a:lnTo>
                                  <a:pt x="3109" y="0"/>
                                </a:lnTo>
                                <a:close/>
                              </a:path>
                            </a:pathLst>
                          </a:custGeom>
                          <a:solidFill>
                            <a:srgbClr val="E8EAE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79045359" name="docshape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689" y="232"/>
                            <a:ext cx="353" cy="271"/>
                          </a:xfrm>
                          <a:prstGeom prst="rect">
                            <a:avLst/>
                          </a:prstGeom>
                          <a:noFill/>
                          <a:extLst>
                            <a:ext uri="{909E8E84-426E-40DD-AFC4-6F175D3DCCD1}">
                              <a14:hiddenFill xmlns:a14="http://schemas.microsoft.com/office/drawing/2010/main">
                                <a:solidFill>
                                  <a:srgbClr val="FFFFFF"/>
                                </a:solidFill>
                              </a14:hiddenFill>
                            </a:ext>
                          </a:extLst>
                        </pic:spPr>
                      </pic:pic>
                      <wps:wsp>
                        <wps:cNvPr id="343776146" name="docshape68"/>
                        <wps:cNvSpPr txBox="1">
                          <a:spLocks noChangeArrowheads="1"/>
                        </wps:cNvSpPr>
                        <wps:spPr bwMode="auto">
                          <a:xfrm>
                            <a:off x="7753" y="232"/>
                            <a:ext cx="3005" cy="2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806A8C" w:rsidR="0035235B" w:rsidP="00806A8C" w:rsidRDefault="0035235B" w14:paraId="79050359" w14:textId="77777777">
                              <w:pPr>
                                <w:tabs>
                                  <w:tab w:val="left" w:pos="3118"/>
                                </w:tabs>
                                <w:spacing w:line="265" w:lineRule="exact"/>
                                <w:ind w:left="352"/>
                                <w:rPr>
                                  <w:rFonts w:ascii="Nunito Sans"/>
                                  <w:b/>
                                  <w:color w:val="FFFFFF"/>
                                  <w:sz w:val="20"/>
                                  <w:shd w:val="clear" w:color="auto" w:fill="0C355B"/>
                                  <w:lang w:val="es-419"/>
                                </w:rPr>
                              </w:pPr>
                              <w:permStart w:edGrp="everyone" w:id="1213753769"/>
                              <w:r w:rsidRPr="00233AD2">
                                <w:rPr>
                                  <w:rFonts w:ascii="Nunito Sans"/>
                                  <w:b/>
                                  <w:color w:val="002060"/>
                                  <w:spacing w:val="-2"/>
                                  <w:sz w:val="20"/>
                                  <w:shd w:val="clear" w:color="auto" w:fill="0C355B"/>
                                  <w:lang w:val="es-419"/>
                                </w:rPr>
                                <w:t>[Palabra]</w:t>
                              </w:r>
                              <w:r>
                                <w:rPr>
                                  <w:rFonts w:ascii="Nunito Sans"/>
                                  <w:b/>
                                  <w:color w:val="FFFFFF"/>
                                  <w:sz w:val="20"/>
                                  <w:shd w:val="clear" w:color="auto" w:fill="0C355B"/>
                                  <w:lang w:val="es-419"/>
                                </w:rPr>
                                <w:br/>
                              </w:r>
                            </w:p>
                            <w:p w:rsidR="0035235B" w:rsidP="00806A8C" w:rsidRDefault="0035235B" w14:paraId="505E716E" w14:textId="77777777">
                              <w:pPr>
                                <w:spacing w:before="3" w:line="247" w:lineRule="auto"/>
                                <w:ind w:left="206" w:right="264"/>
                                <w:rPr>
                                  <w:rFonts w:ascii="Nunito Sans"/>
                                  <w:spacing w:val="-4"/>
                                  <w:sz w:val="18"/>
                                  <w:szCs w:val="18"/>
                                  <w:lang w:val="es-419"/>
                                </w:rPr>
                              </w:pPr>
                              <w:r w:rsidRPr="008C4226">
                                <w:rPr>
                                  <w:rFonts w:ascii="Nunito Sans"/>
                                  <w:spacing w:val="-4"/>
                                  <w:sz w:val="18"/>
                                  <w:lang w:val="es-419"/>
                                </w:rPr>
                                <w:t>[</w:t>
                              </w:r>
                              <w:r w:rsidRPr="00676C78">
                                <w:rPr>
                                  <w:rFonts w:ascii="Nunito Sans"/>
                                  <w:spacing w:val="-4"/>
                                  <w:sz w:val="18"/>
                                  <w:szCs w:val="18"/>
                                  <w:lang w:val="es-419"/>
                                </w:rPr>
                                <w:t>Significado de la palabra seleccionada]</w:t>
                              </w:r>
                            </w:p>
                            <w:p w:rsidRPr="008C4226" w:rsidR="0035235B" w:rsidP="00806A8C" w:rsidRDefault="0035235B" w14:paraId="52326BCA" w14:textId="77777777">
                              <w:pPr>
                                <w:spacing w:before="3" w:line="247" w:lineRule="auto"/>
                                <w:ind w:left="206" w:right="264"/>
                                <w:rPr>
                                  <w:rFonts w:ascii="Nunito Sans"/>
                                  <w:sz w:val="18"/>
                                  <w:lang w:val="es-419"/>
                                </w:rPr>
                              </w:pPr>
                              <w:r>
                                <w:rPr>
                                  <w:rFonts w:ascii="Nunito Sans"/>
                                  <w:spacing w:val="-4"/>
                                  <w:sz w:val="18"/>
                                  <w:szCs w:val="18"/>
                                  <w:lang w:val="es-419"/>
                                </w:rPr>
                                <w:t>-M</w:t>
                              </w:r>
                              <w:r>
                                <w:rPr>
                                  <w:rFonts w:ascii="Nunito Sans"/>
                                  <w:spacing w:val="-4"/>
                                  <w:sz w:val="18"/>
                                  <w:szCs w:val="18"/>
                                  <w:lang w:val="es-419"/>
                                </w:rPr>
                                <w:t>á</w:t>
                              </w:r>
                              <w:r>
                                <w:rPr>
                                  <w:rFonts w:ascii="Nunito Sans"/>
                                  <w:spacing w:val="-4"/>
                                  <w:sz w:val="18"/>
                                  <w:szCs w:val="18"/>
                                  <w:lang w:val="es-419"/>
                                </w:rPr>
                                <w:t>ximo 30 palabras-</w:t>
                              </w:r>
                              <w:permEnd w:id="1213753769"/>
                            </w:p>
                          </w:txbxContent>
                        </wps:txbx>
                        <wps:bodyPr rot="0" vert="horz" wrap="square" lIns="0" tIns="0" rIns="0" bIns="0" anchor="t" anchorCtr="0" upright="1">
                          <a:noAutofit/>
                        </wps:bodyPr>
                      </wps:wsp>
                    </wpg:wgp>
                  </a:graphicData>
                </a:graphic>
              </wp:inline>
            </w:drawing>
          </mc:Choice>
          <mc:Fallback>
            <w:pict w14:anchorId="538A2A48">
              <v:group id="docshapegroup65" style="width:155.85pt;height:108.8pt;mso-position-horizontal-relative:char;mso-position-vertical-relative:line" coordsize="3119,2174" coordorigin="7689,232" o:spid="_x0000_s1074" w14:anchorId="2CF9A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">
                <v:shape id="docshape66" style="position:absolute;left:7689;top:232;width:3119;height:2174;visibility:visible;mso-wrap-style:square;v-text-anchor:top" coordsize="3119,2174" o:spid="_x0000_s1075" fillcolor="#e8eaea" stroked="f" path="m3109,l10,,,9,,2163r10,10l3096,2173r13,l3119,2163,3119,9,31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">
                  <v:path arrowok="t" o:connecttype="custom" o:connectlocs="3109,233;10,233;0,242;0,2396;10,2406;3096,2406;3109,2406;3119,2396;3119,242;3109,233" o:connectangles="0,0,0,0,0,0,0,0,0,0"/>
                </v:shape>
                <v:shape id="docshape67" style="position:absolute;left:7689;top:232;width:353;height:271;visibility:visible;mso-wrap-style:square" o:spid="_x0000_s107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">
                  <v:imagedata o:title="" r:id="rId19"/>
                </v:shape>
                <v:shape id="docshape68" style="position:absolute;left:7753;top:232;width:3005;height:2098;visibility:visible;mso-wrap-style:square;v-text-anchor:top" o:spid="_x0000_s107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">
                  <v:textbox inset="0,0,0,0">
                    <w:txbxContent>
                      <w:p w:rsidRPr="00806A8C" w:rsidR="0035235B" w:rsidP="00806A8C" w:rsidRDefault="0035235B" w14:paraId="1DE5A1D9" w14:textId="77777777">
                        <w:pPr>
                          <w:tabs>
                            <w:tab w:val="left" w:pos="3118"/>
                          </w:tabs>
                          <w:spacing w:line="265" w:lineRule="exact"/>
                          <w:ind w:left="352"/>
                          <w:rPr>
                            <w:rFonts w:ascii="Nunito Sans"/>
                            <w:b/>
                            <w:color w:val="FFFFFF"/>
                            <w:sz w:val="20"/>
                            <w:shd w:val="clear" w:color="auto" w:fill="0C355B"/>
                            <w:lang w:val="es-419"/>
                          </w:rPr>
                        </w:pPr>
                        <w:permStart w:edGrp="everyone" w:id="1213753769"/>
                        <w:r w:rsidRPr="00233AD2">
                          <w:rPr>
                            <w:rFonts w:ascii="Nunito Sans"/>
                            <w:b/>
                            <w:color w:val="002060"/>
                            <w:spacing w:val="-2"/>
                            <w:sz w:val="20"/>
                            <w:shd w:val="clear" w:color="auto" w:fill="0C355B"/>
                            <w:lang w:val="es-419"/>
                          </w:rPr>
                          <w:t>[Palabra]</w:t>
                        </w:r>
                        <w:r>
                          <w:rPr>
                            <w:rFonts w:ascii="Nunito Sans"/>
                            <w:b/>
                            <w:color w:val="FFFFFF"/>
                            <w:sz w:val="20"/>
                            <w:shd w:val="clear" w:color="auto" w:fill="0C355B"/>
                            <w:lang w:val="es-419"/>
                          </w:rPr>
                          <w:br/>
                        </w:r>
                      </w:p>
                      <w:p w:rsidR="0035235B" w:rsidP="00806A8C" w:rsidRDefault="0035235B" w14:paraId="476E4CE2" w14:textId="77777777">
                        <w:pPr>
                          <w:spacing w:before="3" w:line="247" w:lineRule="auto"/>
                          <w:ind w:left="206" w:right="264"/>
                          <w:rPr>
                            <w:rFonts w:ascii="Nunito Sans"/>
                            <w:spacing w:val="-4"/>
                            <w:sz w:val="18"/>
                            <w:szCs w:val="18"/>
                            <w:lang w:val="es-419"/>
                          </w:rPr>
                        </w:pPr>
                        <w:r w:rsidRPr="008C4226">
                          <w:rPr>
                            <w:rFonts w:ascii="Nunito Sans"/>
                            <w:spacing w:val="-4"/>
                            <w:sz w:val="18"/>
                            <w:lang w:val="es-419"/>
                          </w:rPr>
                          <w:t>[</w:t>
                        </w:r>
                        <w:r w:rsidRPr="00676C78">
                          <w:rPr>
                            <w:rFonts w:ascii="Nunito Sans"/>
                            <w:spacing w:val="-4"/>
                            <w:sz w:val="18"/>
                            <w:szCs w:val="18"/>
                            <w:lang w:val="es-419"/>
                          </w:rPr>
                          <w:t>Significado de la palabra seleccionada]</w:t>
                        </w:r>
                      </w:p>
                      <w:p w:rsidRPr="008C4226" w:rsidR="0035235B" w:rsidP="00806A8C" w:rsidRDefault="0035235B" w14:paraId="6D496ACC" w14:textId="77777777">
                        <w:pPr>
                          <w:spacing w:before="3" w:line="247" w:lineRule="auto"/>
                          <w:ind w:left="206" w:right="264"/>
                          <w:rPr>
                            <w:rFonts w:ascii="Nunito Sans"/>
                            <w:sz w:val="18"/>
                            <w:lang w:val="es-419"/>
                          </w:rPr>
                        </w:pPr>
                        <w:r>
                          <w:rPr>
                            <w:rFonts w:ascii="Nunito Sans"/>
                            <w:spacing w:val="-4"/>
                            <w:sz w:val="18"/>
                            <w:szCs w:val="18"/>
                            <w:lang w:val="es-419"/>
                          </w:rPr>
                          <w:t>-M</w:t>
                        </w:r>
                        <w:r>
                          <w:rPr>
                            <w:rFonts w:ascii="Nunito Sans"/>
                            <w:spacing w:val="-4"/>
                            <w:sz w:val="18"/>
                            <w:szCs w:val="18"/>
                            <w:lang w:val="es-419"/>
                          </w:rPr>
                          <w:t>á</w:t>
                        </w:r>
                        <w:r>
                          <w:rPr>
                            <w:rFonts w:ascii="Nunito Sans"/>
                            <w:spacing w:val="-4"/>
                            <w:sz w:val="18"/>
                            <w:szCs w:val="18"/>
                            <w:lang w:val="es-419"/>
                          </w:rPr>
                          <w:t>ximo 30 palabras-</w:t>
                        </w:r>
                        <w:permEnd w:id="1213753769"/>
                      </w:p>
                    </w:txbxContent>
                  </v:textbox>
                </v:shape>
                <w10:anchorlock/>
              </v:group>
            </w:pict>
          </mc:Fallback>
        </mc:AlternateContent>
      </w:r>
    </w:p>
    <w:p w:rsidR="00C82AF4" w:rsidP="00EF25FD" w:rsidRDefault="00C82AF4" w14:paraId="6910700D" w14:textId="77777777"/>
    <w:p w:rsidRPr="002B3476" w:rsidR="0035235B" w:rsidP="002B3476" w:rsidRDefault="00193FCD" w14:paraId="36A79703" w14:textId="77777777">
      <w:pPr>
        <w:pStyle w:val="Ttulosegundonivel"/>
      </w:pPr>
      <w:r>
        <w:t>Tablas</w:t>
      </w:r>
    </w:p>
    <w:p w:rsidR="0035235B" w:rsidP="002B3476" w:rsidRDefault="0035235B" w14:paraId="56592455" w14:textId="77777777">
      <w:pPr>
        <w:pStyle w:val="Ttulostabla"/>
        <w:rPr>
          <w:spacing w:val="-4"/>
        </w:rPr>
      </w:pPr>
      <w:r w:rsidRPr="004058C4">
        <w:t>Tabla</w:t>
      </w:r>
      <w:r w:rsidRPr="004058C4">
        <w:rPr>
          <w:spacing w:val="-1"/>
        </w:rPr>
        <w:t xml:space="preserve"> </w:t>
      </w:r>
      <w:r>
        <w:t>1</w:t>
      </w:r>
      <w:r w:rsidRPr="004058C4">
        <w:t>.</w:t>
      </w:r>
      <w:r w:rsidRPr="004058C4">
        <w:rPr>
          <w:spacing w:val="-1"/>
        </w:rPr>
        <w:t xml:space="preserve"> </w:t>
      </w:r>
      <w:r w:rsidRPr="004058C4">
        <w:t>Ejemplo</w:t>
      </w:r>
      <w:r w:rsidRPr="004058C4">
        <w:rPr>
          <w:spacing w:val="-1"/>
        </w:rPr>
        <w:t xml:space="preserve"> </w:t>
      </w:r>
      <w:r w:rsidRPr="004058C4">
        <w:t>título</w:t>
      </w:r>
      <w:r w:rsidRPr="004058C4">
        <w:rPr>
          <w:spacing w:val="-1"/>
        </w:rPr>
        <w:t xml:space="preserve"> </w:t>
      </w:r>
      <w:r w:rsidRPr="004058C4">
        <w:t>de</w:t>
      </w:r>
      <w:r w:rsidRPr="004058C4">
        <w:rPr>
          <w:spacing w:val="-1"/>
        </w:rPr>
        <w:t xml:space="preserve"> </w:t>
      </w:r>
      <w:r w:rsidRPr="004058C4">
        <w:t>tabla</w:t>
      </w:r>
      <w:r w:rsidRPr="004058C4">
        <w:rPr>
          <w:spacing w:val="-1"/>
        </w:rPr>
        <w:t xml:space="preserve"> </w:t>
      </w:r>
      <w:r w:rsidRPr="004058C4">
        <w:t>corta</w:t>
      </w:r>
      <w:r w:rsidRPr="004058C4">
        <w:rPr>
          <w:spacing w:val="-1"/>
        </w:rPr>
        <w:t xml:space="preserve"> </w:t>
      </w:r>
      <w:r w:rsidRPr="004058C4">
        <w:t>(tamaño</w:t>
      </w:r>
      <w:r w:rsidRPr="004058C4">
        <w:rPr>
          <w:spacing w:val="-1"/>
        </w:rPr>
        <w:t xml:space="preserve"> </w:t>
      </w:r>
      <w:r w:rsidRPr="004058C4">
        <w:rPr>
          <w:spacing w:val="-4"/>
        </w:rPr>
        <w:t>10px)</w:t>
      </w:r>
    </w:p>
    <w:p w:rsidRPr="002B3476" w:rsidR="0035235B" w:rsidP="002B3476" w:rsidRDefault="0035235B" w14:paraId="34D3AD57" w14:textId="77777777">
      <w:pPr>
        <w:pStyle w:val="Ttulostabla"/>
        <w:rPr>
          <w:spacing w:val="-4"/>
        </w:rPr>
      </w:pPr>
    </w:p>
    <w:tbl>
      <w:tblPr>
        <w:tblStyle w:val="TableNormal1"/>
        <w:tblW w:w="5000" w:type="pct"/>
        <w:jc w:val="center"/>
        <w:tblBorders>
          <w:top w:val="single" w:color="333333" w:sz="6" w:space="0"/>
          <w:left w:val="single" w:color="333333" w:sz="6" w:space="0"/>
          <w:bottom w:val="single" w:color="333333" w:sz="6" w:space="0"/>
          <w:right w:val="single" w:color="333333" w:sz="6" w:space="0"/>
          <w:insideH w:val="single" w:color="333333" w:sz="6" w:space="0"/>
          <w:insideV w:val="single" w:color="333333" w:sz="6" w:space="0"/>
        </w:tblBorders>
        <w:tblLook w:val="01E0" w:firstRow="1" w:lastRow="1" w:firstColumn="1" w:lastColumn="1" w:noHBand="0" w:noVBand="0"/>
      </w:tblPr>
      <w:tblGrid>
        <w:gridCol w:w="3320"/>
        <w:gridCol w:w="3319"/>
        <w:gridCol w:w="3317"/>
      </w:tblGrid>
      <w:tr w:rsidR="0035235B" w:rsidTr="001F581C" w14:paraId="45D028D5" w14:textId="77777777">
        <w:trPr>
          <w:trHeight w:val="509"/>
          <w:jc w:val="center"/>
        </w:trPr>
        <w:tc>
          <w:tcPr>
            <w:tcW w:w="1667" w:type="pct"/>
            <w:shd w:val="clear" w:color="auto" w:fill="14BFCC"/>
            <w:vAlign w:val="center"/>
          </w:tcPr>
          <w:p w:rsidR="0035235B" w:rsidP="001F581C" w:rsidRDefault="0035235B" w14:paraId="37ADC1FD" w14:textId="77777777">
            <w:pPr>
              <w:jc w:val="center"/>
              <w:rPr>
                <w:rFonts w:ascii="Nunito Sans" w:hAnsi="Nunito Sans"/>
                <w:b/>
              </w:rPr>
            </w:pPr>
            <w:r>
              <w:rPr>
                <w:rFonts w:ascii="Nunito Sans" w:hAnsi="Nunito Sans"/>
                <w:b/>
                <w:color w:val="FFFFFF"/>
                <w:spacing w:val="-2"/>
              </w:rPr>
              <w:t>[Agregue título]</w:t>
            </w:r>
          </w:p>
        </w:tc>
        <w:tc>
          <w:tcPr>
            <w:tcW w:w="1667" w:type="pct"/>
            <w:shd w:val="clear" w:color="auto" w:fill="14BFCC"/>
            <w:vAlign w:val="center"/>
          </w:tcPr>
          <w:p w:rsidR="0035235B" w:rsidP="001F581C" w:rsidRDefault="0035235B" w14:paraId="1FF7E985" w14:textId="77777777">
            <w:pPr>
              <w:jc w:val="center"/>
              <w:rPr>
                <w:rFonts w:ascii="Nunito Sans" w:hAnsi="Nunito Sans"/>
                <w:b/>
              </w:rPr>
            </w:pPr>
            <w:r>
              <w:rPr>
                <w:rFonts w:ascii="Nunito Sans" w:hAnsi="Nunito Sans"/>
                <w:b/>
                <w:color w:val="FFFFFF"/>
                <w:spacing w:val="-2"/>
              </w:rPr>
              <w:t>[Agregue título]</w:t>
            </w:r>
          </w:p>
        </w:tc>
        <w:tc>
          <w:tcPr>
            <w:tcW w:w="1667" w:type="pct"/>
            <w:shd w:val="clear" w:color="auto" w:fill="14BFCC"/>
            <w:vAlign w:val="center"/>
          </w:tcPr>
          <w:p w:rsidR="0035235B" w:rsidP="001F581C" w:rsidRDefault="0035235B" w14:paraId="04C6484B" w14:textId="77777777">
            <w:pPr>
              <w:jc w:val="center"/>
              <w:rPr>
                <w:rFonts w:ascii="Nunito Sans" w:hAnsi="Nunito Sans"/>
                <w:b/>
              </w:rPr>
            </w:pPr>
            <w:r>
              <w:rPr>
                <w:rFonts w:ascii="Nunito Sans" w:hAnsi="Nunito Sans"/>
                <w:b/>
                <w:color w:val="FFFFFF"/>
                <w:spacing w:val="-2"/>
              </w:rPr>
              <w:t>[Agregue título]</w:t>
            </w:r>
          </w:p>
        </w:tc>
      </w:tr>
      <w:tr w:rsidR="0035235B" w:rsidTr="001F581C" w14:paraId="35DFCD25" w14:textId="77777777">
        <w:trPr>
          <w:trHeight w:val="413"/>
          <w:jc w:val="center"/>
        </w:trPr>
        <w:tc>
          <w:tcPr>
            <w:tcW w:w="1667" w:type="pct"/>
            <w:tcBorders>
              <w:left w:val="single" w:color="14BFCC" w:sz="6" w:space="0"/>
              <w:bottom w:val="single" w:color="43CCD6" w:sz="6" w:space="0"/>
              <w:right w:val="single" w:color="43CCD6" w:sz="6" w:space="0"/>
            </w:tcBorders>
            <w:shd w:val="clear" w:color="auto" w:fill="E7F8F9"/>
            <w:vAlign w:val="center"/>
          </w:tcPr>
          <w:p w:rsidR="0035235B" w:rsidP="001F581C" w:rsidRDefault="0035235B" w14:paraId="5DBB4713" w14:textId="77777777">
            <w:pPr>
              <w:jc w:val="center"/>
              <w:rPr>
                <w:sz w:val="20"/>
              </w:rPr>
            </w:pPr>
            <w:r>
              <w:rPr>
                <w:spacing w:val="-2"/>
                <w:sz w:val="20"/>
              </w:rPr>
              <w:t>Contenido</w:t>
            </w:r>
          </w:p>
        </w:tc>
        <w:tc>
          <w:tcPr>
            <w:tcW w:w="1667" w:type="pct"/>
            <w:tcBorders>
              <w:left w:val="single" w:color="43CCD6" w:sz="6" w:space="0"/>
              <w:bottom w:val="single" w:color="43CCD6" w:sz="6" w:space="0"/>
              <w:right w:val="single" w:color="43CCD6" w:sz="6" w:space="0"/>
            </w:tcBorders>
            <w:shd w:val="clear" w:color="auto" w:fill="E7F8F9"/>
            <w:vAlign w:val="center"/>
          </w:tcPr>
          <w:p w:rsidR="0035235B" w:rsidP="001F581C" w:rsidRDefault="0035235B" w14:paraId="74A2799E" w14:textId="77777777">
            <w:pPr>
              <w:jc w:val="center"/>
              <w:rPr>
                <w:sz w:val="20"/>
              </w:rPr>
            </w:pPr>
            <w:r>
              <w:rPr>
                <w:spacing w:val="-2"/>
                <w:sz w:val="20"/>
              </w:rPr>
              <w:t>Contenido</w:t>
            </w:r>
          </w:p>
        </w:tc>
        <w:tc>
          <w:tcPr>
            <w:tcW w:w="1667" w:type="pct"/>
            <w:tcBorders>
              <w:left w:val="single" w:color="43CCD6" w:sz="6" w:space="0"/>
              <w:bottom w:val="single" w:color="43CCD6" w:sz="6" w:space="0"/>
              <w:right w:val="single" w:color="43CCD6" w:sz="6" w:space="0"/>
            </w:tcBorders>
            <w:shd w:val="clear" w:color="auto" w:fill="E7F8F9"/>
            <w:vAlign w:val="center"/>
          </w:tcPr>
          <w:p w:rsidR="0035235B" w:rsidP="001F581C" w:rsidRDefault="0035235B" w14:paraId="18209AD0" w14:textId="77777777">
            <w:pPr>
              <w:jc w:val="center"/>
              <w:rPr>
                <w:sz w:val="20"/>
              </w:rPr>
            </w:pPr>
            <w:r>
              <w:rPr>
                <w:spacing w:val="-2"/>
                <w:sz w:val="20"/>
              </w:rPr>
              <w:t>Contenido</w:t>
            </w:r>
          </w:p>
        </w:tc>
      </w:tr>
      <w:tr w:rsidR="0035235B" w:rsidTr="001F581C" w14:paraId="66BD3EAC" w14:textId="77777777">
        <w:trPr>
          <w:trHeight w:val="413"/>
          <w:jc w:val="center"/>
        </w:trPr>
        <w:tc>
          <w:tcPr>
            <w:tcW w:w="1667" w:type="pct"/>
            <w:tcBorders>
              <w:top w:val="single" w:color="43CCD6" w:sz="6" w:space="0"/>
              <w:left w:val="single" w:color="14BFCC" w:sz="6" w:space="0"/>
              <w:bottom w:val="single" w:color="14BFCC" w:sz="6" w:space="0"/>
              <w:right w:val="single" w:color="43CCD6" w:sz="6" w:space="0"/>
            </w:tcBorders>
            <w:shd w:val="clear" w:color="auto" w:fill="E7F8F9"/>
            <w:vAlign w:val="center"/>
          </w:tcPr>
          <w:p w:rsidR="0035235B" w:rsidP="001F581C" w:rsidRDefault="0035235B" w14:paraId="65CDC507" w14:textId="77777777">
            <w:pPr>
              <w:jc w:val="center"/>
              <w:rPr>
                <w:sz w:val="20"/>
              </w:rPr>
            </w:pPr>
            <w:r>
              <w:rPr>
                <w:spacing w:val="-2"/>
                <w:sz w:val="20"/>
              </w:rPr>
              <w:t>Contenido</w:t>
            </w:r>
          </w:p>
        </w:tc>
        <w:tc>
          <w:tcPr>
            <w:tcW w:w="1667" w:type="pct"/>
            <w:tcBorders>
              <w:top w:val="single" w:color="43CCD6" w:sz="6" w:space="0"/>
              <w:left w:val="single" w:color="43CCD6" w:sz="6" w:space="0"/>
              <w:bottom w:val="single" w:color="14BFCC" w:sz="6" w:space="0"/>
              <w:right w:val="single" w:color="43CCD6" w:sz="6" w:space="0"/>
            </w:tcBorders>
            <w:shd w:val="clear" w:color="auto" w:fill="E7F8F9"/>
            <w:vAlign w:val="center"/>
          </w:tcPr>
          <w:p w:rsidR="0035235B" w:rsidP="001F581C" w:rsidRDefault="0035235B" w14:paraId="220C8D6A" w14:textId="77777777">
            <w:pPr>
              <w:jc w:val="center"/>
              <w:rPr>
                <w:sz w:val="20"/>
              </w:rPr>
            </w:pPr>
            <w:r>
              <w:rPr>
                <w:spacing w:val="-2"/>
                <w:sz w:val="20"/>
              </w:rPr>
              <w:t>Contenido</w:t>
            </w:r>
          </w:p>
        </w:tc>
        <w:tc>
          <w:tcPr>
            <w:tcW w:w="1667" w:type="pct"/>
            <w:tcBorders>
              <w:top w:val="single" w:color="43CCD6" w:sz="6" w:space="0"/>
              <w:left w:val="single" w:color="43CCD6" w:sz="6" w:space="0"/>
              <w:bottom w:val="single" w:color="14BFCC" w:sz="6" w:space="0"/>
              <w:right w:val="single" w:color="43CCD6" w:sz="6" w:space="0"/>
            </w:tcBorders>
            <w:shd w:val="clear" w:color="auto" w:fill="E7F8F9"/>
            <w:vAlign w:val="center"/>
          </w:tcPr>
          <w:p w:rsidR="0035235B" w:rsidP="001F581C" w:rsidRDefault="0035235B" w14:paraId="5699D640" w14:textId="77777777">
            <w:pPr>
              <w:jc w:val="center"/>
              <w:rPr>
                <w:sz w:val="20"/>
              </w:rPr>
            </w:pPr>
            <w:r>
              <w:rPr>
                <w:spacing w:val="-2"/>
                <w:sz w:val="20"/>
              </w:rPr>
              <w:t>Contenido</w:t>
            </w:r>
          </w:p>
        </w:tc>
      </w:tr>
    </w:tbl>
    <w:p w:rsidR="0035235B" w:rsidP="0083337F" w:rsidRDefault="0035235B" w14:paraId="051A3C22" w14:textId="77777777">
      <w:pPr>
        <w:pStyle w:val="Fuente"/>
        <w:rPr>
          <w:spacing w:val="-2"/>
        </w:rPr>
      </w:pPr>
      <w:r w:rsidRPr="003F76D2">
        <w:rPr>
          <w:i/>
        </w:rPr>
        <w:t>Fuente</w:t>
      </w:r>
      <w:r w:rsidRPr="008107BC">
        <w:t>:</w:t>
      </w:r>
      <w:r w:rsidRPr="004058C4">
        <w:rPr>
          <w:spacing w:val="-1"/>
        </w:rPr>
        <w:t xml:space="preserve"> </w:t>
      </w:r>
      <w:r w:rsidRPr="0035235B">
        <w:rPr>
          <w:i/>
          <w:iCs w:val="0"/>
        </w:rPr>
        <w:t>elaboración</w:t>
      </w:r>
      <w:r w:rsidRPr="0035235B">
        <w:rPr>
          <w:i/>
          <w:iCs w:val="0"/>
          <w:spacing w:val="-1"/>
        </w:rPr>
        <w:t xml:space="preserve"> </w:t>
      </w:r>
      <w:r w:rsidRPr="0035235B">
        <w:rPr>
          <w:i/>
          <w:iCs w:val="0"/>
        </w:rPr>
        <w:t>propia</w:t>
      </w:r>
      <w:r w:rsidRPr="0035235B">
        <w:rPr>
          <w:i/>
          <w:iCs w:val="0"/>
          <w:spacing w:val="-1"/>
        </w:rPr>
        <w:t xml:space="preserve"> </w:t>
      </w:r>
      <w:r w:rsidRPr="0035235B">
        <w:rPr>
          <w:i/>
          <w:iCs w:val="0"/>
        </w:rPr>
        <w:t>(La palabra “Fuente” va en cursiva. La descripción va en letra redonda. Tamaño 8px</w:t>
      </w:r>
      <w:r w:rsidRPr="0035235B">
        <w:rPr>
          <w:i/>
          <w:iCs w:val="0"/>
          <w:spacing w:val="-2"/>
        </w:rPr>
        <w:t>)</w:t>
      </w:r>
    </w:p>
    <w:p w:rsidRPr="002B3476" w:rsidR="002B3476" w:rsidP="002B3476" w:rsidRDefault="002B3476" w14:paraId="5A818A30" w14:textId="77777777"/>
    <w:p w:rsidRPr="001C51AF" w:rsidR="0035235B" w:rsidP="001C51AF" w:rsidRDefault="00AB59BD" w14:paraId="369F493A" w14:textId="77777777">
      <w:pPr>
        <w:pStyle w:val="Ttulosegundonivel"/>
      </w:pPr>
      <w:r>
        <w:t>Figuras</w:t>
      </w:r>
    </w:p>
    <w:sdt>
      <w:sdtPr>
        <w:id w:val="2098122067"/>
        <w:showingPlcHdr/>
        <w:picture/>
      </w:sdtPr>
      <w:sdtEndPr/>
      <w:sdtContent>
        <w:p w:rsidRPr="00D54977" w:rsidR="0035235B" w:rsidP="00D54977" w:rsidRDefault="0035235B" w14:paraId="17C8FE3B" w14:textId="77777777">
          <w:r>
            <w:rPr>
              <w:noProof/>
            </w:rPr>
            <w:drawing>
              <wp:inline distT="0" distB="0" distL="0" distR="0" wp14:anchorId="64CEE39D" wp14:editId="6FFEF40C">
                <wp:extent cx="1908175" cy="190817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8175" cy="1908175"/>
                        </a:xfrm>
                        <a:prstGeom prst="rect">
                          <a:avLst/>
                        </a:prstGeom>
                        <a:noFill/>
                        <a:ln>
                          <a:noFill/>
                        </a:ln>
                      </pic:spPr>
                    </pic:pic>
                  </a:graphicData>
                </a:graphic>
              </wp:inline>
            </w:drawing>
          </w:r>
        </w:p>
      </w:sdtContent>
    </w:sdt>
    <w:p w:rsidRPr="0035235B" w:rsidR="0035235B" w:rsidP="0083337F" w:rsidRDefault="0035235B" w14:paraId="14CDCDD7" w14:textId="77777777">
      <w:pPr>
        <w:pStyle w:val="Fuente"/>
        <w:rPr>
          <w:b/>
          <w:i/>
          <w:iCs w:val="0"/>
        </w:rPr>
      </w:pPr>
      <w:r w:rsidRPr="0035235B">
        <w:rPr>
          <w:b/>
          <w:i/>
          <w:iCs w:val="0"/>
        </w:rPr>
        <w:t>Figura 1. Ejemplo imagen (Negrita, tamaño 8px)</w:t>
      </w:r>
    </w:p>
    <w:p w:rsidRPr="004058C4" w:rsidR="0035235B" w:rsidP="0083337F" w:rsidRDefault="0035235B" w14:paraId="365E719F" w14:textId="77777777">
      <w:pPr>
        <w:pStyle w:val="Fuente"/>
        <w:rPr>
          <w:spacing w:val="-2"/>
        </w:rPr>
      </w:pPr>
      <w:r w:rsidRPr="00372EFD">
        <w:rPr>
          <w:i/>
        </w:rPr>
        <w:t>Fuente</w:t>
      </w:r>
      <w:r w:rsidRPr="008107BC">
        <w:t>:</w:t>
      </w:r>
      <w:r w:rsidRPr="004058C4">
        <w:rPr>
          <w:spacing w:val="-1"/>
        </w:rPr>
        <w:t xml:space="preserve"> </w:t>
      </w:r>
      <w:r w:rsidRPr="0035235B">
        <w:rPr>
          <w:i/>
          <w:iCs w:val="0"/>
        </w:rPr>
        <w:t>elaboración</w:t>
      </w:r>
      <w:r w:rsidRPr="0035235B">
        <w:rPr>
          <w:i/>
          <w:iCs w:val="0"/>
          <w:spacing w:val="-1"/>
        </w:rPr>
        <w:t xml:space="preserve"> </w:t>
      </w:r>
      <w:r w:rsidRPr="0035235B">
        <w:rPr>
          <w:i/>
          <w:iCs w:val="0"/>
        </w:rPr>
        <w:t>propia</w:t>
      </w:r>
      <w:r w:rsidRPr="0035235B">
        <w:rPr>
          <w:i/>
          <w:iCs w:val="0"/>
          <w:spacing w:val="-1"/>
        </w:rPr>
        <w:t xml:space="preserve"> </w:t>
      </w:r>
      <w:r w:rsidRPr="0035235B">
        <w:rPr>
          <w:i/>
          <w:iCs w:val="0"/>
        </w:rPr>
        <w:t>(La palabra “Fuente” va en cursiva. La descripción va en letra redonda. Tamaño 8px</w:t>
      </w:r>
      <w:r w:rsidRPr="0035235B">
        <w:rPr>
          <w:i/>
          <w:iCs w:val="0"/>
          <w:spacing w:val="-2"/>
        </w:rPr>
        <w:t>)</w:t>
      </w:r>
    </w:p>
    <w:p w:rsidR="00B67B71" w:rsidP="0035235B" w:rsidRDefault="0041473D" w14:paraId="6039A34C" w14:textId="77777777">
      <w:pPr>
        <w:pStyle w:val="Ttulosegundonivel"/>
      </w:pPr>
      <w:r>
        <w:t>Textos especiales</w:t>
      </w:r>
    </w:p>
    <w:p w:rsidR="00EF25FD" w:rsidP="0035235B" w:rsidRDefault="00FE2A71" w14:paraId="1E3A7FD7" w14:textId="77777777">
      <w:pPr>
        <w:pStyle w:val="Ttulodetercernivel"/>
      </w:pPr>
      <w:r>
        <w:t>Epígrafes</w:t>
      </w:r>
    </w:p>
    <w:p w:rsidRPr="00016D22" w:rsidR="00016D22" w:rsidP="00016D22" w:rsidRDefault="00016D22" w14:paraId="45471DCB" w14:textId="77777777">
      <w:pPr>
        <w:jc w:val="right"/>
        <w:rPr>
          <w:lang w:val="en-US"/>
        </w:rPr>
      </w:pPr>
      <w:r w:rsidRPr="00016D22">
        <w:t>El texto de</w:t>
      </w:r>
      <w:r>
        <w:t xml:space="preserve">be estar Justificado a la derecha. </w:t>
      </w:r>
      <w:r>
        <w:br/>
      </w:r>
      <w:r w:rsidRPr="00016D22">
        <w:rPr>
          <w:lang w:val="en-US"/>
        </w:rPr>
        <w:t xml:space="preserve">Lorem ipsum dolor sit amet, consectetur adipiscing elit, sed do eiusmod tempor incididunt ut labore </w:t>
      </w:r>
      <w:r w:rsidRPr="00016D22">
        <w:rPr>
          <w:lang w:val="en-US"/>
        </w:rPr>
        <w:t>et dolore magna aliqua. Ut enim ad minim veniam, quis nostrud exercitation ullamco laboris nisi ut aliquip ex ea commodo consequat. Duis aute irure dolor in reprehenderit in voluptate velit esse cillum dolore eu fugiat nulla</w:t>
      </w:r>
    </w:p>
    <w:p w:rsidR="00FE2A71" w:rsidP="00016D22" w:rsidRDefault="00016D22" w14:paraId="544EC18C" w14:textId="77777777">
      <w:pPr>
        <w:jc w:val="right"/>
        <w:rPr>
          <w:b/>
          <w:bCs/>
        </w:rPr>
      </w:pPr>
      <w:r w:rsidRPr="00016D22">
        <w:rPr>
          <w:b/>
          <w:bCs/>
        </w:rPr>
        <w:t>Autor</w:t>
      </w:r>
    </w:p>
    <w:p w:rsidR="0022360E" w:rsidP="00EF25FD" w:rsidRDefault="004E431E" w14:paraId="6C63F8AA" w14:textId="77777777">
      <w:r>
        <w:br w:type="page"/>
      </w:r>
    </w:p>
    <w:p w:rsidR="0035235B" w:rsidP="0035235B" w:rsidRDefault="00A52EE0" w14:paraId="524785AC" w14:textId="77777777">
      <w:pPr>
        <w:pStyle w:val="Referencias"/>
      </w:pPr>
      <w:r w:rsidRPr="0016069D">
        <w:t>Referencias</w:t>
      </w:r>
    </w:p>
    <w:p w:rsidR="0035235B" w:rsidP="0035235B" w:rsidRDefault="0035235B" w14:paraId="1CDFF153" w14:textId="77777777">
      <w:pPr>
        <w:pStyle w:val="TextoReferenciasbibliograficas"/>
      </w:pPr>
      <w:r>
        <w:t>Añaños Bedriñana, K. G. (2016). Sistema Universal de Protección de Derechos Humanos: Análisis de los Informes del Comité de Derechos Humanos en Latinoamérica. Revista de Paz y Conflictos, 9(1), 261-278.</w:t>
      </w:r>
    </w:p>
    <w:p w:rsidR="0035235B" w:rsidP="0035235B" w:rsidRDefault="0035235B" w14:paraId="5639CED3" w14:textId="77777777">
      <w:pPr>
        <w:pStyle w:val="TextoReferenciasbibliograficas"/>
      </w:pPr>
      <w:r>
        <w:t>Berrío, P. A. (2018). La muerte de Andrés Valdivia, primer gobernador de Antioquia, 1569-1575. Instituto Colombiano de Antropología e Historia.</w:t>
      </w:r>
    </w:p>
    <w:p w:rsidR="0035235B" w:rsidP="0035235B" w:rsidRDefault="0035235B" w14:paraId="02C04E0C" w14:textId="77777777">
      <w:pPr>
        <w:pStyle w:val="TextoReferenciasbibliograficas"/>
      </w:pPr>
      <w:r>
        <w:t>Organización de las Naciones Unidas para la Alimentación y la Agricultura. (2020, 16 de junio). Proteger el derecho a la infancia. https://bit.ly/2NYBK0R</w:t>
      </w:r>
    </w:p>
    <w:p w:rsidRPr="0035235B" w:rsidR="0035235B" w:rsidP="0035235B" w:rsidRDefault="0035235B" w14:paraId="267ECA39" w14:textId="77777777">
      <w:pPr>
        <w:pStyle w:val="TextoReferenciasbibliograficas"/>
      </w:pPr>
      <w:r>
        <w:t>Rodríguez, M. (2020, 27 de junio). Joseph Schumpeter, el hombre que predijo el fin del capitalismo y que es clave para entender la economía de hoy. BBC Mundo. https://bbc.in/3isGkCj</w:t>
      </w:r>
    </w:p>
    <w:p w:rsidR="00A52EE0" w:rsidP="00800BDF" w:rsidRDefault="00A52EE0" w14:paraId="6920B876" w14:textId="77777777">
      <w:pPr>
        <w:pStyle w:val="Referencias"/>
      </w:pPr>
      <w:r w:rsidRPr="00377603">
        <w:t>Referencias de imágenes</w:t>
      </w:r>
    </w:p>
    <w:p w:rsidRPr="006907D2" w:rsidR="0035235B" w:rsidP="0035235B" w:rsidRDefault="0035235B" w14:paraId="275169D9" w14:textId="77777777">
      <w:pPr>
        <w:pStyle w:val="TextoReferenciasbibliograficas"/>
        <w:rPr>
          <w:lang w:val="en-US"/>
        </w:rPr>
      </w:pPr>
      <w:r>
        <w:t xml:space="preserve">McCurry, S. (1985). Afghan girl [fotografía]. </w:t>
      </w:r>
      <w:r w:rsidRPr="0035235B">
        <w:rPr>
          <w:lang w:val="en-US"/>
        </w:rPr>
        <w:t>National Geographic. https://</w:t>
      </w:r>
      <w:r w:rsidRPr="006907D2">
        <w:rPr>
          <w:lang w:val="en-US"/>
        </w:rPr>
        <w:t xml:space="preserve">www.nationalgeographic.com/magazine/article/national-geographic-magazine-50-years-of-covers#/ngm-1985-jun-714.jpg </w:t>
      </w:r>
    </w:p>
    <w:p w:rsidR="0035235B" w:rsidP="0035235B" w:rsidRDefault="0035235B" w14:paraId="795681A5" w14:textId="77777777">
      <w:pPr>
        <w:pStyle w:val="TextoReferenciasbibliograficas"/>
      </w:pPr>
      <w:r>
        <w:t>Organización de las Naciones Unidas (2015). Ejemplo tablas (ceñido 10px). Recuperado de http://www.un.org/sustainabledevelopment/es/objetivos-de-desarrollo-sostenible/</w:t>
      </w:r>
    </w:p>
    <w:p w:rsidRPr="00377603" w:rsidR="00A52EE0" w:rsidP="00800BDF" w:rsidRDefault="00A52EE0" w14:paraId="06B892A7" w14:textId="77777777">
      <w:pPr>
        <w:pStyle w:val="Referencias"/>
      </w:pPr>
      <w:r w:rsidRPr="00377603">
        <w:t>Referencias de tablas</w:t>
      </w:r>
    </w:p>
    <w:p w:rsidR="0035235B" w:rsidP="0035235B" w:rsidRDefault="00A52EE0" w14:paraId="71DEBFF2" w14:textId="77777777">
      <w:pPr>
        <w:pStyle w:val="TextoReferenciasbibliograficas"/>
      </w:pPr>
      <w:r w:rsidRPr="00377603">
        <w:t xml:space="preserve">Organización de las Naciones Unidas (2015). Ejemplo tablas (ceñido 10px). Recuperado de </w:t>
      </w:r>
      <w:hyperlink w:history="1" r:id="rId21">
        <w:r w:rsidRPr="00EB57FA" w:rsidR="0035235B">
          <w:rPr>
            <w:rStyle w:val="Hyperlink"/>
          </w:rPr>
          <w:t>http://www.un.org/sustainabledevelopment/es/objetivos-de-desarrollo-sostenible</w:t>
        </w:r>
      </w:hyperlink>
    </w:p>
    <w:p w:rsidR="005805BF" w:rsidP="0035235B" w:rsidRDefault="006C727D" w14:paraId="0976985C" w14:textId="77777777">
      <w:pPr>
        <w:pStyle w:val="TextoReferenciasbibliograficas"/>
        <w:ind w:left="0" w:firstLine="0"/>
      </w:pPr>
      <w:r>
        <w:br w:type="page"/>
      </w:r>
    </w:p>
    <w:p w:rsidR="005805BF" w:rsidP="0035235B" w:rsidRDefault="005805BF" w14:paraId="25BFB533" w14:textId="77777777">
      <w:pPr>
        <w:pStyle w:val="TextoReferenciasbibliograficas"/>
        <w:ind w:left="0" w:firstLine="0"/>
      </w:pPr>
      <w:r w:rsidRPr="005805BF">
        <w:rPr>
          <w:noProof/>
        </w:rPr>
        <w:drawing>
          <wp:anchor distT="0" distB="0" distL="114300" distR="114300" simplePos="0" relativeHeight="251681792" behindDoc="1" locked="0" layoutInCell="1" allowOverlap="1" wp14:anchorId="22E558E3" wp14:editId="538FBEED">
            <wp:simplePos x="0" y="0"/>
            <wp:positionH relativeFrom="column">
              <wp:posOffset>-713740</wp:posOffset>
            </wp:positionH>
            <wp:positionV relativeFrom="paragraph">
              <wp:posOffset>-909955</wp:posOffset>
            </wp:positionV>
            <wp:extent cx="7764958" cy="10045700"/>
            <wp:effectExtent l="0" t="0" r="7620" b="0"/>
            <wp:wrapNone/>
            <wp:docPr id="150401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17378" name=""/>
                    <pic:cNvPicPr/>
                  </pic:nvPicPr>
                  <pic:blipFill>
                    <a:blip r:embed="rId22">
                      <a:extLst>
                        <a:ext uri="{28A0092B-C50C-407E-A947-70E740481C1C}">
                          <a14:useLocalDpi xmlns:a14="http://schemas.microsoft.com/office/drawing/2010/main" val="0"/>
                        </a:ext>
                      </a:extLst>
                    </a:blip>
                    <a:stretch>
                      <a:fillRect/>
                    </a:stretch>
                  </pic:blipFill>
                  <pic:spPr>
                    <a:xfrm>
                      <a:off x="0" y="0"/>
                      <a:ext cx="7764958" cy="10045700"/>
                    </a:xfrm>
                    <a:prstGeom prst="rect">
                      <a:avLst/>
                    </a:prstGeom>
                  </pic:spPr>
                </pic:pic>
              </a:graphicData>
            </a:graphic>
            <wp14:sizeRelH relativeFrom="margin">
              <wp14:pctWidth>0</wp14:pctWidth>
            </wp14:sizeRelH>
            <wp14:sizeRelV relativeFrom="margin">
              <wp14:pctHeight>0</wp14:pctHeight>
            </wp14:sizeRelV>
          </wp:anchor>
        </w:drawing>
      </w:r>
    </w:p>
    <w:p w:rsidR="005805BF" w:rsidP="0035235B" w:rsidRDefault="005805BF" w14:paraId="46972CB6" w14:textId="77777777">
      <w:pPr>
        <w:pStyle w:val="TextoReferenciasbibliograficas"/>
        <w:ind w:left="0" w:firstLine="0"/>
      </w:pPr>
    </w:p>
    <w:p w:rsidR="00CA1FDC" w:rsidP="0035235B" w:rsidRDefault="00CA1FDC" w14:paraId="309B0B06" w14:textId="77777777">
      <w:pPr>
        <w:pStyle w:val="TextoReferenciasbibliograficas"/>
        <w:ind w:left="0" w:firstLine="0"/>
      </w:pPr>
    </w:p>
    <w:p w:rsidR="005805BF" w:rsidP="0035235B" w:rsidRDefault="005805BF" w14:paraId="4702B4E7" w14:textId="77777777">
      <w:pPr>
        <w:pStyle w:val="TextoReferenciasbibliograficas"/>
        <w:ind w:left="0" w:firstLine="0"/>
      </w:pPr>
    </w:p>
    <w:p w:rsidR="005805BF" w:rsidP="0035235B" w:rsidRDefault="005805BF" w14:paraId="4DE2E5F2" w14:textId="77777777">
      <w:pPr>
        <w:pStyle w:val="TextoReferenciasbibliograficas"/>
        <w:ind w:left="0" w:firstLine="0"/>
      </w:pPr>
    </w:p>
    <w:p w:rsidR="005805BF" w:rsidP="0035235B" w:rsidRDefault="005805BF" w14:paraId="149C6190" w14:textId="77777777">
      <w:pPr>
        <w:pStyle w:val="TextoReferenciasbibliograficas"/>
        <w:ind w:left="0" w:firstLine="0"/>
      </w:pPr>
    </w:p>
    <w:p w:rsidR="005805BF" w:rsidP="0035235B" w:rsidRDefault="005805BF" w14:paraId="4E579353" w14:textId="77777777">
      <w:pPr>
        <w:pStyle w:val="TextoReferenciasbibliograficas"/>
        <w:ind w:left="0" w:firstLine="0"/>
      </w:pPr>
    </w:p>
    <w:p w:rsidR="005805BF" w:rsidP="0035235B" w:rsidRDefault="005805BF" w14:paraId="10BBB1F8" w14:textId="77777777">
      <w:pPr>
        <w:pStyle w:val="TextoReferenciasbibliograficas"/>
        <w:ind w:left="0" w:firstLine="0"/>
      </w:pPr>
    </w:p>
    <w:p w:rsidR="005805BF" w:rsidP="0035235B" w:rsidRDefault="005805BF" w14:paraId="0BA73044" w14:textId="77777777">
      <w:pPr>
        <w:pStyle w:val="TextoReferenciasbibliograficas"/>
        <w:ind w:left="0" w:firstLine="0"/>
      </w:pPr>
    </w:p>
    <w:p w:rsidR="005805BF" w:rsidP="0035235B" w:rsidRDefault="005805BF" w14:paraId="27F36AE2" w14:textId="77777777">
      <w:pPr>
        <w:pStyle w:val="TextoReferenciasbibliograficas"/>
        <w:ind w:left="0" w:firstLine="0"/>
      </w:pPr>
    </w:p>
    <w:p w:rsidR="005805BF" w:rsidP="0035235B" w:rsidRDefault="005805BF" w14:paraId="40583333" w14:textId="77777777">
      <w:pPr>
        <w:pStyle w:val="TextoReferenciasbibliograficas"/>
        <w:ind w:left="0" w:firstLine="0"/>
      </w:pPr>
    </w:p>
    <w:p w:rsidR="005805BF" w:rsidP="0035235B" w:rsidRDefault="005805BF" w14:paraId="12B0EFDD" w14:textId="77777777">
      <w:pPr>
        <w:pStyle w:val="TextoReferenciasbibliograficas"/>
        <w:ind w:left="0" w:firstLine="0"/>
      </w:pPr>
    </w:p>
    <w:p w:rsidR="005805BF" w:rsidP="0035235B" w:rsidRDefault="005805BF" w14:paraId="28EEBDF0" w14:textId="77777777">
      <w:pPr>
        <w:pStyle w:val="TextoReferenciasbibliograficas"/>
        <w:ind w:left="0" w:firstLine="0"/>
      </w:pPr>
      <w:r w:rsidRPr="005805BF">
        <w:rPr>
          <w:b/>
          <w:bCs/>
          <w:color w:val="002060"/>
        </w:rPr>
        <w:t>Módulo:</w:t>
      </w:r>
      <w:r>
        <w:t xml:space="preserve"> [Nombre del módulo]</w:t>
      </w:r>
    </w:p>
    <w:p w:rsidR="005805BF" w:rsidP="0035235B" w:rsidRDefault="005805BF" w14:paraId="69F9730E" w14:textId="77777777">
      <w:pPr>
        <w:pStyle w:val="TextoReferenciasbibliograficas"/>
        <w:ind w:left="0" w:firstLine="0"/>
      </w:pPr>
      <w:r w:rsidRPr="005805BF">
        <w:rPr>
          <w:b/>
          <w:bCs/>
          <w:color w:val="002060"/>
        </w:rPr>
        <w:t>Unidad [X]:</w:t>
      </w:r>
      <w:r>
        <w:t xml:space="preserve"> [Nombre de la </w:t>
      </w:r>
      <w:r w:rsidR="00652AD3">
        <w:t>unidad</w:t>
      </w:r>
      <w:r>
        <w:t>]</w:t>
      </w:r>
    </w:p>
    <w:p w:rsidR="005805BF" w:rsidP="0035235B" w:rsidRDefault="005805BF" w14:paraId="21BFDC3F" w14:textId="77777777">
      <w:pPr>
        <w:pStyle w:val="TextoReferenciasbibliograficas"/>
        <w:ind w:left="0" w:firstLine="0"/>
      </w:pPr>
    </w:p>
    <w:p w:rsidR="005805BF" w:rsidP="0035235B" w:rsidRDefault="005805BF" w14:paraId="58710F89" w14:textId="77777777">
      <w:pPr>
        <w:pStyle w:val="TextoReferenciasbibliograficas"/>
        <w:ind w:left="0" w:firstLine="0"/>
      </w:pPr>
      <w:r w:rsidRPr="005805BF">
        <w:rPr>
          <w:b/>
          <w:bCs/>
          <w:color w:val="002060"/>
        </w:rPr>
        <w:t>Autor(a):</w:t>
      </w:r>
      <w:r>
        <w:t xml:space="preserve"> [Nombre del autor]</w:t>
      </w:r>
    </w:p>
    <w:p w:rsidR="005805BF" w:rsidP="0035235B" w:rsidRDefault="005805BF" w14:paraId="046DF2E2" w14:textId="77777777">
      <w:pPr>
        <w:pStyle w:val="TextoReferenciasbibliograficas"/>
        <w:ind w:left="0" w:firstLine="0"/>
      </w:pPr>
    </w:p>
    <w:p w:rsidR="005805BF" w:rsidP="0035235B" w:rsidRDefault="005805BF" w14:paraId="090B821A" w14:textId="77777777">
      <w:pPr>
        <w:pStyle w:val="TextoReferenciasbibliograficas"/>
        <w:ind w:left="0" w:firstLine="0"/>
      </w:pPr>
      <w:r w:rsidRPr="005805BF">
        <w:rPr>
          <w:b/>
          <w:bCs/>
          <w:color w:val="002060"/>
        </w:rPr>
        <w:t>Asesor(a) Pedagógico(a):</w:t>
      </w:r>
      <w:r>
        <w:t xml:space="preserve"> [Nombre del asesor(a)]</w:t>
      </w:r>
    </w:p>
    <w:p w:rsidR="005805BF" w:rsidP="0035235B" w:rsidRDefault="005805BF" w14:paraId="198AC330" w14:textId="77777777">
      <w:pPr>
        <w:pStyle w:val="TextoReferenciasbibliograficas"/>
        <w:ind w:left="0" w:firstLine="0"/>
      </w:pPr>
      <w:r w:rsidRPr="005805BF">
        <w:rPr>
          <w:b/>
          <w:bCs/>
          <w:color w:val="002060"/>
        </w:rPr>
        <w:t>Diseñador(a) Gráfico(a):</w:t>
      </w:r>
      <w:r>
        <w:t xml:space="preserve"> [Nombre del diseñador(a)]</w:t>
      </w:r>
    </w:p>
    <w:p w:rsidR="005805BF" w:rsidP="0035235B" w:rsidRDefault="005805BF" w14:paraId="7B6ED490" w14:textId="77777777">
      <w:pPr>
        <w:pStyle w:val="TextoReferenciasbibliograficas"/>
        <w:ind w:left="0" w:firstLine="0"/>
      </w:pPr>
    </w:p>
    <w:p w:rsidR="005805BF" w:rsidP="0035235B" w:rsidRDefault="005805BF" w14:paraId="65DD8721" w14:textId="77777777">
      <w:pPr>
        <w:pStyle w:val="TextoReferenciasbibliograficas"/>
        <w:ind w:left="0" w:firstLine="0"/>
      </w:pPr>
    </w:p>
    <w:p w:rsidRPr="005805BF" w:rsidR="005805BF" w:rsidP="0035235B" w:rsidRDefault="005805BF" w14:paraId="7E95EFB3" w14:textId="77777777">
      <w:pPr>
        <w:pStyle w:val="TextoReferenciasbibliograficas"/>
        <w:ind w:left="0" w:firstLine="0"/>
        <w:rPr>
          <w:i/>
          <w:iCs/>
          <w:color w:val="525252" w:themeColor="accent3" w:themeShade="80"/>
        </w:rPr>
      </w:pPr>
      <w:r w:rsidRPr="005805BF">
        <w:rPr>
          <w:i/>
          <w:iCs/>
          <w:color w:val="525252" w:themeColor="accent3" w:themeShade="80"/>
        </w:rPr>
        <w:t>Este material pertenece al Politécnico Grancolombiano.</w:t>
      </w:r>
    </w:p>
    <w:p w:rsidR="005805BF" w:rsidP="0035235B" w:rsidRDefault="005805BF" w14:paraId="5919A9C0" w14:textId="77777777">
      <w:pPr>
        <w:pStyle w:val="TextoReferenciasbibliograficas"/>
        <w:ind w:left="0" w:firstLine="0"/>
      </w:pPr>
      <w:r w:rsidRPr="005805BF">
        <w:rPr>
          <w:i/>
          <w:iCs/>
          <w:color w:val="525252" w:themeColor="accent3" w:themeShade="80"/>
        </w:rPr>
        <w:t>Prohibía su reproducción total o parcial</w:t>
      </w:r>
      <w:r>
        <w:t>.</w:t>
      </w:r>
    </w:p>
    <w:sectPr w:rsidR="005805BF" w:rsidSect="00233AD2">
      <w:footerReference w:type="default" r:id="rId23"/>
      <w:pgSz w:w="12240" w:h="15840" w:orient="portrait"/>
      <w:pgMar w:top="1418" w:right="1134"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52C6E" w:rsidP="00B478DD" w:rsidRDefault="00952C6E" w14:paraId="15491869" w14:textId="77777777">
      <w:pPr>
        <w:spacing w:before="0"/>
      </w:pPr>
      <w:r>
        <w:separator/>
      </w:r>
    </w:p>
  </w:endnote>
  <w:endnote w:type="continuationSeparator" w:id="0">
    <w:p w:rsidR="00952C6E" w:rsidP="00B478DD" w:rsidRDefault="00952C6E" w14:paraId="41C413CC" w14:textId="7777777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unito Sans">
    <w:altName w:val="Calibri"/>
    <w:charset w:val="00"/>
    <w:family w:val="auto"/>
    <w:pitch w:val="variable"/>
    <w:sig w:usb0="A00002FF" w:usb1="5000204B"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Nunito Sans Light">
    <w:altName w:val="Calibri"/>
    <w:charset w:val="00"/>
    <w:family w:val="auto"/>
    <w:pitch w:val="variable"/>
    <w:sig w:usb0="A00002FF" w:usb1="5000204B" w:usb2="00000000" w:usb3="00000000" w:csb0="00000197"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Sans ExtraBold">
    <w:altName w:val="Calibri"/>
    <w:charset w:val="00"/>
    <w:family w:val="auto"/>
    <w:pitch w:val="variable"/>
    <w:sig w:usb0="A00002FF" w:usb1="5000204B" w:usb2="00000000" w:usb3="00000000" w:csb0="00000197" w:csb1="00000000"/>
  </w:font>
  <w:font w:name="Nunito Sans SemiBold">
    <w:altName w:val="Calibri"/>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5805BF" w:rsidR="00B478DD" w:rsidP="005805BF" w:rsidRDefault="005805BF" w14:paraId="7C91146E" w14:textId="77777777">
    <w:pPr>
      <w:pStyle w:val="Footer"/>
      <w:jc w:val="right"/>
    </w:pPr>
    <w:r w:rsidRPr="005805BF">
      <w:rPr>
        <w:noProof/>
      </w:rPr>
      <w:drawing>
        <wp:anchor distT="0" distB="0" distL="114300" distR="114300" simplePos="0" relativeHeight="251658240" behindDoc="1" locked="0" layoutInCell="1" allowOverlap="1" wp14:anchorId="6B3472A0" wp14:editId="561E5856">
          <wp:simplePos x="0" y="0"/>
          <wp:positionH relativeFrom="column">
            <wp:posOffset>-713739</wp:posOffset>
          </wp:positionH>
          <wp:positionV relativeFrom="paragraph">
            <wp:posOffset>-34290</wp:posOffset>
          </wp:positionV>
          <wp:extent cx="6515100" cy="446231"/>
          <wp:effectExtent l="0" t="0" r="0" b="0"/>
          <wp:wrapNone/>
          <wp:docPr id="16901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5676" name=""/>
                  <pic:cNvPicPr/>
                </pic:nvPicPr>
                <pic:blipFill>
                  <a:blip r:embed="rId1">
                    <a:extLst>
                      <a:ext uri="{28A0092B-C50C-407E-A947-70E740481C1C}">
                        <a14:useLocalDpi xmlns:a14="http://schemas.microsoft.com/office/drawing/2010/main" val="0"/>
                      </a:ext>
                    </a:extLst>
                  </a:blip>
                  <a:stretch>
                    <a:fillRect/>
                  </a:stretch>
                </pic:blipFill>
                <pic:spPr>
                  <a:xfrm>
                    <a:off x="0" y="0"/>
                    <a:ext cx="6638848" cy="454707"/>
                  </a:xfrm>
                  <a:prstGeom prst="rect">
                    <a:avLst/>
                  </a:prstGeom>
                </pic:spPr>
              </pic:pic>
            </a:graphicData>
          </a:graphic>
          <wp14:sizeRelH relativeFrom="margin">
            <wp14:pctWidth>0</wp14:pctWidth>
          </wp14:sizeRelH>
          <wp14:sizeRelV relativeFrom="margin">
            <wp14:pctHeight>0</wp14:pctHeight>
          </wp14:sizeRelV>
        </wp:anchor>
      </w:drawing>
    </w:r>
    <w:sdt>
      <w:sdtPr>
        <w:id w:val="1130599172"/>
        <w:docPartObj>
          <w:docPartGallery w:val="Page Numbers (Bottom of Page)"/>
          <w:docPartUnique/>
        </w:docPartObj>
      </w:sdtPr>
      <w:sdtEndPr>
        <w:rPr>
          <w:noProof/>
        </w:rPr>
      </w:sdtEndPr>
      <w:sdtContent>
        <w:r w:rsidRPr="005805BF">
          <w:rPr>
            <w:color w:val="525252" w:themeColor="accent3" w:themeShade="80"/>
            <w:sz w:val="36"/>
            <w:szCs w:val="32"/>
          </w:rPr>
          <w:fldChar w:fldCharType="begin"/>
        </w:r>
        <w:r w:rsidRPr="005805BF">
          <w:rPr>
            <w:color w:val="525252" w:themeColor="accent3" w:themeShade="80"/>
            <w:sz w:val="36"/>
            <w:szCs w:val="32"/>
          </w:rPr>
          <w:instrText xml:space="preserve"> PAGE   \* MERGEFORMAT </w:instrText>
        </w:r>
        <w:r w:rsidRPr="005805BF">
          <w:rPr>
            <w:color w:val="525252" w:themeColor="accent3" w:themeShade="80"/>
            <w:sz w:val="36"/>
            <w:szCs w:val="32"/>
          </w:rPr>
          <w:fldChar w:fldCharType="separate"/>
        </w:r>
        <w:r w:rsidRPr="005805BF">
          <w:rPr>
            <w:noProof/>
            <w:color w:val="525252" w:themeColor="accent3" w:themeShade="80"/>
            <w:sz w:val="36"/>
            <w:szCs w:val="32"/>
          </w:rPr>
          <w:t>2</w:t>
        </w:r>
        <w:r w:rsidRPr="005805BF">
          <w:rPr>
            <w:noProof/>
            <w:color w:val="525252" w:themeColor="accent3" w:themeShade="80"/>
            <w:sz w:val="36"/>
            <w:szCs w:val="32"/>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52C6E" w:rsidP="00B478DD" w:rsidRDefault="00952C6E" w14:paraId="4C9C685B" w14:textId="77777777">
      <w:pPr>
        <w:spacing w:before="0"/>
      </w:pPr>
      <w:r>
        <w:separator/>
      </w:r>
    </w:p>
  </w:footnote>
  <w:footnote w:type="continuationSeparator" w:id="0">
    <w:p w:rsidR="00952C6E" w:rsidP="00B478DD" w:rsidRDefault="00952C6E" w14:paraId="1CB19BDD" w14:textId="77777777">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6" style="width:9pt;height:32.25pt" o:bullet="t" type="#_x0000_t75">
        <v:imagedata o:title="C2" r:id="rId1"/>
      </v:shape>
    </w:pict>
  </w:numPicBullet>
  <w:abstractNum w:abstractNumId="0" w15:restartNumberingAfterBreak="0">
    <w:nsid w:val="19A04E1A"/>
    <w:multiLevelType w:val="hybridMultilevel"/>
    <w:tmpl w:val="9608606A"/>
    <w:lvl w:ilvl="0" w:tplc="31060FC2">
      <w:start w:val="1"/>
      <w:numFmt w:val="decimal"/>
      <w:pStyle w:val="Ttulocontenido"/>
      <w:lvlText w:val="%1"/>
      <w:lvlJc w:val="left"/>
      <w:pPr>
        <w:ind w:left="1163" w:hanging="737"/>
      </w:pPr>
      <w:rPr>
        <w:rFonts w:hint="default" w:ascii="Nunito Sans" w:hAnsi="Nunito Sans" w:eastAsia="Nunito Sans" w:cs="Nunito Sans"/>
        <w:b/>
        <w:bCs/>
        <w:i w:val="0"/>
        <w:iCs w:val="0"/>
        <w:color w:val="013B5A"/>
        <w:w w:val="100"/>
        <w:position w:val="-3"/>
        <w:sz w:val="52"/>
        <w:szCs w:val="52"/>
        <w:lang w:val="es-ES" w:eastAsia="en-US" w:bidi="ar-SA"/>
      </w:rPr>
    </w:lvl>
    <w:lvl w:ilvl="1" w:tplc="3D4E68BA">
      <w:numFmt w:val="bullet"/>
      <w:lvlText w:val="•"/>
      <w:lvlJc w:val="left"/>
      <w:pPr>
        <w:ind w:left="3384" w:hanging="737"/>
      </w:pPr>
      <w:rPr>
        <w:rFonts w:hint="default"/>
        <w:lang w:val="es-ES" w:eastAsia="en-US" w:bidi="ar-SA"/>
      </w:rPr>
    </w:lvl>
    <w:lvl w:ilvl="2" w:tplc="075A82D2">
      <w:numFmt w:val="bullet"/>
      <w:lvlText w:val="•"/>
      <w:lvlJc w:val="left"/>
      <w:pPr>
        <w:ind w:left="4368" w:hanging="737"/>
      </w:pPr>
      <w:rPr>
        <w:rFonts w:hint="default"/>
        <w:lang w:val="es-ES" w:eastAsia="en-US" w:bidi="ar-SA"/>
      </w:rPr>
    </w:lvl>
    <w:lvl w:ilvl="3" w:tplc="185856E0">
      <w:numFmt w:val="bullet"/>
      <w:lvlText w:val="•"/>
      <w:lvlJc w:val="left"/>
      <w:pPr>
        <w:ind w:left="5352" w:hanging="737"/>
      </w:pPr>
      <w:rPr>
        <w:rFonts w:hint="default"/>
        <w:lang w:val="es-ES" w:eastAsia="en-US" w:bidi="ar-SA"/>
      </w:rPr>
    </w:lvl>
    <w:lvl w:ilvl="4" w:tplc="39502A20">
      <w:numFmt w:val="bullet"/>
      <w:lvlText w:val="•"/>
      <w:lvlJc w:val="left"/>
      <w:pPr>
        <w:ind w:left="6336" w:hanging="737"/>
      </w:pPr>
      <w:rPr>
        <w:rFonts w:hint="default"/>
        <w:lang w:val="es-ES" w:eastAsia="en-US" w:bidi="ar-SA"/>
      </w:rPr>
    </w:lvl>
    <w:lvl w:ilvl="5" w:tplc="626A1020">
      <w:numFmt w:val="bullet"/>
      <w:lvlText w:val="•"/>
      <w:lvlJc w:val="left"/>
      <w:pPr>
        <w:ind w:left="7320" w:hanging="737"/>
      </w:pPr>
      <w:rPr>
        <w:rFonts w:hint="default"/>
        <w:lang w:val="es-ES" w:eastAsia="en-US" w:bidi="ar-SA"/>
      </w:rPr>
    </w:lvl>
    <w:lvl w:ilvl="6" w:tplc="0F10442A">
      <w:numFmt w:val="bullet"/>
      <w:lvlText w:val="•"/>
      <w:lvlJc w:val="left"/>
      <w:pPr>
        <w:ind w:left="8304" w:hanging="737"/>
      </w:pPr>
      <w:rPr>
        <w:rFonts w:hint="default"/>
        <w:lang w:val="es-ES" w:eastAsia="en-US" w:bidi="ar-SA"/>
      </w:rPr>
    </w:lvl>
    <w:lvl w:ilvl="7" w:tplc="522E2E1C">
      <w:numFmt w:val="bullet"/>
      <w:lvlText w:val="•"/>
      <w:lvlJc w:val="left"/>
      <w:pPr>
        <w:ind w:left="9288" w:hanging="737"/>
      </w:pPr>
      <w:rPr>
        <w:rFonts w:hint="default"/>
        <w:lang w:val="es-ES" w:eastAsia="en-US" w:bidi="ar-SA"/>
      </w:rPr>
    </w:lvl>
    <w:lvl w:ilvl="8" w:tplc="32C657DE">
      <w:numFmt w:val="bullet"/>
      <w:lvlText w:val="•"/>
      <w:lvlJc w:val="left"/>
      <w:pPr>
        <w:ind w:left="10272" w:hanging="737"/>
      </w:pPr>
      <w:rPr>
        <w:rFonts w:hint="default"/>
        <w:lang w:val="es-ES" w:eastAsia="en-US" w:bidi="ar-SA"/>
      </w:rPr>
    </w:lvl>
  </w:abstractNum>
  <w:abstractNum w:abstractNumId="1" w15:restartNumberingAfterBreak="0">
    <w:nsid w:val="2D694A8E"/>
    <w:multiLevelType w:val="multilevel"/>
    <w:tmpl w:val="103C0C9A"/>
    <w:lvl w:ilvl="0">
      <w:start w:val="1"/>
      <w:numFmt w:val="decimal"/>
      <w:pStyle w:val="Ttulodeprimernivel"/>
      <w:lvlText w:val="%1."/>
      <w:lvlJc w:val="left"/>
      <w:pPr>
        <w:ind w:left="360" w:hanging="360"/>
      </w:pPr>
    </w:lvl>
    <w:lvl w:ilvl="1">
      <w:start w:val="1"/>
      <w:numFmt w:val="decimal"/>
      <w:pStyle w:val="Ttulosegundonivel"/>
      <w:lvlText w:val="%1.%2."/>
      <w:lvlJc w:val="left"/>
      <w:pPr>
        <w:ind w:left="792" w:hanging="432"/>
      </w:pPr>
      <w:rPr>
        <w:sz w:val="30"/>
        <w:szCs w:val="30"/>
      </w:rPr>
    </w:lvl>
    <w:lvl w:ilvl="2">
      <w:start w:val="1"/>
      <w:numFmt w:val="decimal"/>
      <w:pStyle w:val="Ttulodetercernive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2D02364"/>
    <w:multiLevelType w:val="hybridMultilevel"/>
    <w:tmpl w:val="1F964996"/>
    <w:lvl w:ilvl="0" w:tplc="D4B02210">
      <w:numFmt w:val="bullet"/>
      <w:lvlText w:val="-"/>
      <w:lvlJc w:val="left"/>
      <w:pPr>
        <w:ind w:left="720" w:hanging="360"/>
      </w:pPr>
      <w:rPr>
        <w:rFonts w:hint="default" w:ascii="Nunito Sans Light" w:hAnsi="Nunito Sans Light" w:eastAsia="Nunito Sans Light" w:cs="Nunito Sans Light"/>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3A8823E3"/>
    <w:multiLevelType w:val="hybridMultilevel"/>
    <w:tmpl w:val="F986227E"/>
    <w:lvl w:ilvl="0" w:tplc="3FE0D5AE">
      <w:start w:val="1"/>
      <w:numFmt w:val="bullet"/>
      <w:pStyle w:val="Referencias"/>
      <w:lvlText w:val=""/>
      <w:lvlPicBulletId w:val="0"/>
      <w:lvlJc w:val="left"/>
      <w:pPr>
        <w:ind w:left="720" w:hanging="360"/>
      </w:pPr>
      <w:rPr>
        <w:rFonts w:hint="default" w:ascii="Symbol" w:hAnsi="Symbol"/>
        <w:color w:val="auto"/>
      </w:rPr>
    </w:lvl>
    <w:lvl w:ilvl="1" w:tplc="580A0003" w:tentative="1">
      <w:start w:val="1"/>
      <w:numFmt w:val="bullet"/>
      <w:lvlText w:val="o"/>
      <w:lvlJc w:val="left"/>
      <w:pPr>
        <w:ind w:left="1440" w:hanging="360"/>
      </w:pPr>
      <w:rPr>
        <w:rFonts w:hint="default" w:ascii="Courier New" w:hAnsi="Courier New" w:cs="Courier New"/>
      </w:rPr>
    </w:lvl>
    <w:lvl w:ilvl="2" w:tplc="580A0005" w:tentative="1">
      <w:start w:val="1"/>
      <w:numFmt w:val="bullet"/>
      <w:lvlText w:val=""/>
      <w:lvlJc w:val="left"/>
      <w:pPr>
        <w:ind w:left="2160" w:hanging="360"/>
      </w:pPr>
      <w:rPr>
        <w:rFonts w:hint="default" w:ascii="Wingdings" w:hAnsi="Wingdings"/>
      </w:rPr>
    </w:lvl>
    <w:lvl w:ilvl="3" w:tplc="580A0001" w:tentative="1">
      <w:start w:val="1"/>
      <w:numFmt w:val="bullet"/>
      <w:lvlText w:val=""/>
      <w:lvlJc w:val="left"/>
      <w:pPr>
        <w:ind w:left="2880" w:hanging="360"/>
      </w:pPr>
      <w:rPr>
        <w:rFonts w:hint="default" w:ascii="Symbol" w:hAnsi="Symbol"/>
      </w:rPr>
    </w:lvl>
    <w:lvl w:ilvl="4" w:tplc="580A0003" w:tentative="1">
      <w:start w:val="1"/>
      <w:numFmt w:val="bullet"/>
      <w:lvlText w:val="o"/>
      <w:lvlJc w:val="left"/>
      <w:pPr>
        <w:ind w:left="3600" w:hanging="360"/>
      </w:pPr>
      <w:rPr>
        <w:rFonts w:hint="default" w:ascii="Courier New" w:hAnsi="Courier New" w:cs="Courier New"/>
      </w:rPr>
    </w:lvl>
    <w:lvl w:ilvl="5" w:tplc="580A0005" w:tentative="1">
      <w:start w:val="1"/>
      <w:numFmt w:val="bullet"/>
      <w:lvlText w:val=""/>
      <w:lvlJc w:val="left"/>
      <w:pPr>
        <w:ind w:left="4320" w:hanging="360"/>
      </w:pPr>
      <w:rPr>
        <w:rFonts w:hint="default" w:ascii="Wingdings" w:hAnsi="Wingdings"/>
      </w:rPr>
    </w:lvl>
    <w:lvl w:ilvl="6" w:tplc="580A0001" w:tentative="1">
      <w:start w:val="1"/>
      <w:numFmt w:val="bullet"/>
      <w:lvlText w:val=""/>
      <w:lvlJc w:val="left"/>
      <w:pPr>
        <w:ind w:left="5040" w:hanging="360"/>
      </w:pPr>
      <w:rPr>
        <w:rFonts w:hint="default" w:ascii="Symbol" w:hAnsi="Symbol"/>
      </w:rPr>
    </w:lvl>
    <w:lvl w:ilvl="7" w:tplc="580A0003" w:tentative="1">
      <w:start w:val="1"/>
      <w:numFmt w:val="bullet"/>
      <w:lvlText w:val="o"/>
      <w:lvlJc w:val="left"/>
      <w:pPr>
        <w:ind w:left="5760" w:hanging="360"/>
      </w:pPr>
      <w:rPr>
        <w:rFonts w:hint="default" w:ascii="Courier New" w:hAnsi="Courier New" w:cs="Courier New"/>
      </w:rPr>
    </w:lvl>
    <w:lvl w:ilvl="8" w:tplc="580A0005" w:tentative="1">
      <w:start w:val="1"/>
      <w:numFmt w:val="bullet"/>
      <w:lvlText w:val=""/>
      <w:lvlJc w:val="left"/>
      <w:pPr>
        <w:ind w:left="6480" w:hanging="360"/>
      </w:pPr>
      <w:rPr>
        <w:rFonts w:hint="default" w:ascii="Wingdings" w:hAnsi="Wingdings"/>
      </w:rPr>
    </w:lvl>
  </w:abstractNum>
  <w:abstractNum w:abstractNumId="4" w15:restartNumberingAfterBreak="0">
    <w:nsid w:val="3F8923EE"/>
    <w:multiLevelType w:val="hybridMultilevel"/>
    <w:tmpl w:val="88CEDA80"/>
    <w:lvl w:ilvl="0" w:tplc="FD88EC18">
      <w:start w:val="1"/>
      <w:numFmt w:val="lowerLetter"/>
      <w:pStyle w:val="Vietaliteral"/>
      <w:lvlText w:val="%1)"/>
      <w:lvlJc w:val="left"/>
      <w:pPr>
        <w:ind w:left="720" w:hanging="360"/>
      </w:pPr>
      <w:rPr>
        <w:rFonts w:hint="default"/>
        <w:color w:val="14BFCC"/>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15:restartNumberingAfterBreak="0">
    <w:nsid w:val="59D80BB5"/>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A147ADB"/>
    <w:multiLevelType w:val="hybridMultilevel"/>
    <w:tmpl w:val="A82E65D2"/>
    <w:lvl w:ilvl="0" w:tplc="C3E84D44">
      <w:start w:val="1"/>
      <w:numFmt w:val="bullet"/>
      <w:pStyle w:val="vietapunto"/>
      <w:lvlText w:val=""/>
      <w:lvlJc w:val="left"/>
      <w:pPr>
        <w:ind w:left="720" w:hanging="360"/>
      </w:pPr>
      <w:rPr>
        <w:rFonts w:hint="default" w:ascii="Symbol" w:hAnsi="Symbol"/>
        <w:color w:val="14BFCC"/>
      </w:rPr>
    </w:lvl>
    <w:lvl w:ilvl="1" w:tplc="580A0003" w:tentative="1">
      <w:start w:val="1"/>
      <w:numFmt w:val="bullet"/>
      <w:lvlText w:val="o"/>
      <w:lvlJc w:val="left"/>
      <w:pPr>
        <w:ind w:left="1440" w:hanging="360"/>
      </w:pPr>
      <w:rPr>
        <w:rFonts w:hint="default" w:ascii="Courier New" w:hAnsi="Courier New" w:cs="Courier New"/>
      </w:rPr>
    </w:lvl>
    <w:lvl w:ilvl="2" w:tplc="580A0005" w:tentative="1">
      <w:start w:val="1"/>
      <w:numFmt w:val="bullet"/>
      <w:lvlText w:val=""/>
      <w:lvlJc w:val="left"/>
      <w:pPr>
        <w:ind w:left="2160" w:hanging="360"/>
      </w:pPr>
      <w:rPr>
        <w:rFonts w:hint="default" w:ascii="Wingdings" w:hAnsi="Wingdings"/>
      </w:rPr>
    </w:lvl>
    <w:lvl w:ilvl="3" w:tplc="580A0001" w:tentative="1">
      <w:start w:val="1"/>
      <w:numFmt w:val="bullet"/>
      <w:lvlText w:val=""/>
      <w:lvlJc w:val="left"/>
      <w:pPr>
        <w:ind w:left="2880" w:hanging="360"/>
      </w:pPr>
      <w:rPr>
        <w:rFonts w:hint="default" w:ascii="Symbol" w:hAnsi="Symbol"/>
      </w:rPr>
    </w:lvl>
    <w:lvl w:ilvl="4" w:tplc="580A0003" w:tentative="1">
      <w:start w:val="1"/>
      <w:numFmt w:val="bullet"/>
      <w:lvlText w:val="o"/>
      <w:lvlJc w:val="left"/>
      <w:pPr>
        <w:ind w:left="3600" w:hanging="360"/>
      </w:pPr>
      <w:rPr>
        <w:rFonts w:hint="default" w:ascii="Courier New" w:hAnsi="Courier New" w:cs="Courier New"/>
      </w:rPr>
    </w:lvl>
    <w:lvl w:ilvl="5" w:tplc="580A0005" w:tentative="1">
      <w:start w:val="1"/>
      <w:numFmt w:val="bullet"/>
      <w:lvlText w:val=""/>
      <w:lvlJc w:val="left"/>
      <w:pPr>
        <w:ind w:left="4320" w:hanging="360"/>
      </w:pPr>
      <w:rPr>
        <w:rFonts w:hint="default" w:ascii="Wingdings" w:hAnsi="Wingdings"/>
      </w:rPr>
    </w:lvl>
    <w:lvl w:ilvl="6" w:tplc="580A0001" w:tentative="1">
      <w:start w:val="1"/>
      <w:numFmt w:val="bullet"/>
      <w:lvlText w:val=""/>
      <w:lvlJc w:val="left"/>
      <w:pPr>
        <w:ind w:left="5040" w:hanging="360"/>
      </w:pPr>
      <w:rPr>
        <w:rFonts w:hint="default" w:ascii="Symbol" w:hAnsi="Symbol"/>
      </w:rPr>
    </w:lvl>
    <w:lvl w:ilvl="7" w:tplc="580A0003" w:tentative="1">
      <w:start w:val="1"/>
      <w:numFmt w:val="bullet"/>
      <w:lvlText w:val="o"/>
      <w:lvlJc w:val="left"/>
      <w:pPr>
        <w:ind w:left="5760" w:hanging="360"/>
      </w:pPr>
      <w:rPr>
        <w:rFonts w:hint="default" w:ascii="Courier New" w:hAnsi="Courier New" w:cs="Courier New"/>
      </w:rPr>
    </w:lvl>
    <w:lvl w:ilvl="8" w:tplc="580A0005" w:tentative="1">
      <w:start w:val="1"/>
      <w:numFmt w:val="bullet"/>
      <w:lvlText w:val=""/>
      <w:lvlJc w:val="left"/>
      <w:pPr>
        <w:ind w:left="6480" w:hanging="360"/>
      </w:pPr>
      <w:rPr>
        <w:rFonts w:hint="default" w:ascii="Wingdings" w:hAnsi="Wingdings"/>
      </w:rPr>
    </w:lvl>
  </w:abstractNum>
  <w:abstractNum w:abstractNumId="7" w15:restartNumberingAfterBreak="0">
    <w:nsid w:val="780224B9"/>
    <w:multiLevelType w:val="hybridMultilevel"/>
    <w:tmpl w:val="15DCFA74"/>
    <w:lvl w:ilvl="0" w:tplc="BD7CF532">
      <w:start w:val="1"/>
      <w:numFmt w:val="decimal"/>
      <w:pStyle w:val="Vietanumero"/>
      <w:lvlText w:val="%1."/>
      <w:lvlJc w:val="left"/>
      <w:pPr>
        <w:ind w:left="720" w:hanging="360"/>
      </w:pPr>
      <w:rPr>
        <w:rFonts w:hint="default"/>
        <w:color w:val="14BFCC"/>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1835145989">
    <w:abstractNumId w:val="0"/>
  </w:num>
  <w:num w:numId="2" w16cid:durableId="1256282873">
    <w:abstractNumId w:val="1"/>
  </w:num>
  <w:num w:numId="3" w16cid:durableId="1435520969">
    <w:abstractNumId w:val="3"/>
  </w:num>
  <w:num w:numId="4" w16cid:durableId="915749570">
    <w:abstractNumId w:val="2"/>
  </w:num>
  <w:num w:numId="5" w16cid:durableId="1383795423">
    <w:abstractNumId w:val="7"/>
  </w:num>
  <w:num w:numId="6" w16cid:durableId="915438058">
    <w:abstractNumId w:val="4"/>
  </w:num>
  <w:num w:numId="7" w16cid:durableId="1496609768">
    <w:abstractNumId w:val="6"/>
  </w:num>
  <w:num w:numId="8" w16cid:durableId="616718057">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attachedTemplate r:id="rId1"/>
  <w:trackRevisions w:val="false"/>
  <w:defaultTabStop w:val="708"/>
  <w:hyphenationZone w:val="425"/>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C6E"/>
    <w:rsid w:val="00003A69"/>
    <w:rsid w:val="00014935"/>
    <w:rsid w:val="000157C8"/>
    <w:rsid w:val="00016D22"/>
    <w:rsid w:val="000605BC"/>
    <w:rsid w:val="000952B5"/>
    <w:rsid w:val="000C181F"/>
    <w:rsid w:val="0011B346"/>
    <w:rsid w:val="00122249"/>
    <w:rsid w:val="00131AA4"/>
    <w:rsid w:val="001418F7"/>
    <w:rsid w:val="00155101"/>
    <w:rsid w:val="00160E88"/>
    <w:rsid w:val="001619A0"/>
    <w:rsid w:val="00174468"/>
    <w:rsid w:val="00180496"/>
    <w:rsid w:val="001817FB"/>
    <w:rsid w:val="00193FCD"/>
    <w:rsid w:val="001C51AF"/>
    <w:rsid w:val="001D2A47"/>
    <w:rsid w:val="001D4C28"/>
    <w:rsid w:val="001D7C38"/>
    <w:rsid w:val="00216242"/>
    <w:rsid w:val="0022360E"/>
    <w:rsid w:val="00233AD2"/>
    <w:rsid w:val="00243B20"/>
    <w:rsid w:val="00252E52"/>
    <w:rsid w:val="00256582"/>
    <w:rsid w:val="002576F0"/>
    <w:rsid w:val="00293023"/>
    <w:rsid w:val="002A027C"/>
    <w:rsid w:val="002A0DFF"/>
    <w:rsid w:val="002B3476"/>
    <w:rsid w:val="002C5393"/>
    <w:rsid w:val="003033D3"/>
    <w:rsid w:val="00304161"/>
    <w:rsid w:val="00311D28"/>
    <w:rsid w:val="00325397"/>
    <w:rsid w:val="00332530"/>
    <w:rsid w:val="00333C46"/>
    <w:rsid w:val="003357DF"/>
    <w:rsid w:val="00342BF8"/>
    <w:rsid w:val="0035235B"/>
    <w:rsid w:val="00356A49"/>
    <w:rsid w:val="003B2608"/>
    <w:rsid w:val="0040409C"/>
    <w:rsid w:val="0040581F"/>
    <w:rsid w:val="0041473D"/>
    <w:rsid w:val="0045025A"/>
    <w:rsid w:val="0046618D"/>
    <w:rsid w:val="00476BF7"/>
    <w:rsid w:val="004A4B9E"/>
    <w:rsid w:val="004A6843"/>
    <w:rsid w:val="004B002F"/>
    <w:rsid w:val="004E431E"/>
    <w:rsid w:val="00504368"/>
    <w:rsid w:val="005378AF"/>
    <w:rsid w:val="00540365"/>
    <w:rsid w:val="005805BF"/>
    <w:rsid w:val="005B748D"/>
    <w:rsid w:val="005C098E"/>
    <w:rsid w:val="005D54BF"/>
    <w:rsid w:val="00652AD3"/>
    <w:rsid w:val="006631F1"/>
    <w:rsid w:val="006907D2"/>
    <w:rsid w:val="0069250C"/>
    <w:rsid w:val="006B4ABB"/>
    <w:rsid w:val="006C727D"/>
    <w:rsid w:val="006E770E"/>
    <w:rsid w:val="00736940"/>
    <w:rsid w:val="00750558"/>
    <w:rsid w:val="00774AFF"/>
    <w:rsid w:val="007758D2"/>
    <w:rsid w:val="007861D1"/>
    <w:rsid w:val="007B176D"/>
    <w:rsid w:val="007D594E"/>
    <w:rsid w:val="007E0CA6"/>
    <w:rsid w:val="007E20D7"/>
    <w:rsid w:val="007E5D4F"/>
    <w:rsid w:val="007E788C"/>
    <w:rsid w:val="00800B8C"/>
    <w:rsid w:val="00800BDF"/>
    <w:rsid w:val="00802F73"/>
    <w:rsid w:val="00806A8C"/>
    <w:rsid w:val="00817FAE"/>
    <w:rsid w:val="00820767"/>
    <w:rsid w:val="00886349"/>
    <w:rsid w:val="008A4902"/>
    <w:rsid w:val="009001A7"/>
    <w:rsid w:val="009103D9"/>
    <w:rsid w:val="0091733F"/>
    <w:rsid w:val="00940729"/>
    <w:rsid w:val="00952C6E"/>
    <w:rsid w:val="009733DA"/>
    <w:rsid w:val="00992C5C"/>
    <w:rsid w:val="009965B1"/>
    <w:rsid w:val="009A732D"/>
    <w:rsid w:val="009B6022"/>
    <w:rsid w:val="009C01FF"/>
    <w:rsid w:val="009C3167"/>
    <w:rsid w:val="009C31A0"/>
    <w:rsid w:val="009C6977"/>
    <w:rsid w:val="009E472C"/>
    <w:rsid w:val="009F08DE"/>
    <w:rsid w:val="009F639E"/>
    <w:rsid w:val="009F770A"/>
    <w:rsid w:val="00A01C3B"/>
    <w:rsid w:val="00A52EE0"/>
    <w:rsid w:val="00A54884"/>
    <w:rsid w:val="00A77FF8"/>
    <w:rsid w:val="00A92E37"/>
    <w:rsid w:val="00AA41DC"/>
    <w:rsid w:val="00AB56FD"/>
    <w:rsid w:val="00AB59BD"/>
    <w:rsid w:val="00AF121B"/>
    <w:rsid w:val="00AF2F12"/>
    <w:rsid w:val="00AF68B4"/>
    <w:rsid w:val="00B029D2"/>
    <w:rsid w:val="00B10689"/>
    <w:rsid w:val="00B223F0"/>
    <w:rsid w:val="00B41AC9"/>
    <w:rsid w:val="00B478DD"/>
    <w:rsid w:val="00B60C21"/>
    <w:rsid w:val="00B6183C"/>
    <w:rsid w:val="00B67B71"/>
    <w:rsid w:val="00BB2290"/>
    <w:rsid w:val="00BE4870"/>
    <w:rsid w:val="00BE566E"/>
    <w:rsid w:val="00C14849"/>
    <w:rsid w:val="00C1609B"/>
    <w:rsid w:val="00C17F5C"/>
    <w:rsid w:val="00C2008E"/>
    <w:rsid w:val="00C57A28"/>
    <w:rsid w:val="00C77810"/>
    <w:rsid w:val="00C82AF4"/>
    <w:rsid w:val="00CA1FDC"/>
    <w:rsid w:val="00CD0715"/>
    <w:rsid w:val="00CE44E4"/>
    <w:rsid w:val="00D1305C"/>
    <w:rsid w:val="00D47286"/>
    <w:rsid w:val="00D51C87"/>
    <w:rsid w:val="00D54977"/>
    <w:rsid w:val="00D66CE8"/>
    <w:rsid w:val="00D75770"/>
    <w:rsid w:val="00D80CD8"/>
    <w:rsid w:val="00D86EBC"/>
    <w:rsid w:val="00D94039"/>
    <w:rsid w:val="00DB5392"/>
    <w:rsid w:val="00DD0B50"/>
    <w:rsid w:val="00DD7CB5"/>
    <w:rsid w:val="00DE7EB8"/>
    <w:rsid w:val="00E04774"/>
    <w:rsid w:val="00E15653"/>
    <w:rsid w:val="00E25988"/>
    <w:rsid w:val="00E32FAD"/>
    <w:rsid w:val="00E35F0C"/>
    <w:rsid w:val="00E62DB5"/>
    <w:rsid w:val="00E71A09"/>
    <w:rsid w:val="00E809A7"/>
    <w:rsid w:val="00E82204"/>
    <w:rsid w:val="00ED73CA"/>
    <w:rsid w:val="00EF25FD"/>
    <w:rsid w:val="00F203E0"/>
    <w:rsid w:val="00F51C2D"/>
    <w:rsid w:val="00F57B02"/>
    <w:rsid w:val="00F63F50"/>
    <w:rsid w:val="00F82197"/>
    <w:rsid w:val="00F95F9E"/>
    <w:rsid w:val="00FA5E18"/>
    <w:rsid w:val="00FB6AD4"/>
    <w:rsid w:val="00FE2A71"/>
    <w:rsid w:val="00FE3090"/>
    <w:rsid w:val="05DD732D"/>
    <w:rsid w:val="1771B32A"/>
    <w:rsid w:val="2266A235"/>
    <w:rsid w:val="41D81DB8"/>
    <w:rsid w:val="587F6469"/>
    <w:rsid w:val="68B1B361"/>
    <w:rsid w:val="7B3AABC9"/>
    <w:rsid w:val="7EC412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14BF474A"/>
  <w15:chartTrackingRefBased/>
  <w15:docId w15:val="{19314D60-564A-4DC4-AAD1-E0AAA4A6182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33AD2"/>
    <w:pPr>
      <w:widowControl w:val="0"/>
      <w:autoSpaceDE w:val="0"/>
      <w:autoSpaceDN w:val="0"/>
      <w:spacing w:before="240" w:after="0" w:line="240" w:lineRule="auto"/>
      <w:jc w:val="both"/>
    </w:pPr>
    <w:rPr>
      <w:rFonts w:ascii="Calibri" w:hAnsi="Calibri" w:eastAsia="Nunito Sans Light" w:cs="Nunito Sans Light"/>
      <w:kern w:val="0"/>
      <w:sz w:val="24"/>
      <w:lang w:val="es-ES"/>
      <w14:ligatures w14:val="none"/>
    </w:rPr>
  </w:style>
  <w:style w:type="paragraph" w:styleId="Heading2">
    <w:name w:val="heading 2"/>
    <w:basedOn w:val="Normal"/>
    <w:next w:val="Normal"/>
    <w:link w:val="Heading2Char"/>
    <w:uiPriority w:val="9"/>
    <w:unhideWhenUsed/>
    <w:rsid w:val="00233AD2"/>
    <w:pPr>
      <w:keepNext/>
      <w:keepLines/>
      <w:spacing w:before="4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aliases w:val="Título Principal"/>
    <w:basedOn w:val="Normal"/>
    <w:next w:val="Normal"/>
    <w:link w:val="TitleChar"/>
    <w:autoRedefine/>
    <w:uiPriority w:val="10"/>
    <w:qFormat/>
    <w:rsid w:val="00233AD2"/>
    <w:pPr>
      <w:ind w:right="3451"/>
      <w:contextualSpacing/>
    </w:pPr>
    <w:rPr>
      <w:rFonts w:eastAsiaTheme="majorEastAsia" w:cstheme="majorBidi"/>
      <w:b/>
      <w:color w:val="002060"/>
      <w:spacing w:val="-10"/>
      <w:kern w:val="28"/>
      <w:sz w:val="72"/>
      <w:szCs w:val="56"/>
    </w:rPr>
  </w:style>
  <w:style w:type="character" w:styleId="TitleChar" w:customStyle="1">
    <w:name w:val="Title Char"/>
    <w:aliases w:val="Título Principal Char"/>
    <w:basedOn w:val="DefaultParagraphFont"/>
    <w:link w:val="Title"/>
    <w:uiPriority w:val="10"/>
    <w:rsid w:val="00233AD2"/>
    <w:rPr>
      <w:rFonts w:ascii="Calibri" w:hAnsi="Calibri" w:eastAsiaTheme="majorEastAsia" w:cstheme="majorBidi"/>
      <w:b/>
      <w:color w:val="002060"/>
      <w:spacing w:val="-10"/>
      <w:kern w:val="28"/>
      <w:sz w:val="72"/>
      <w:szCs w:val="56"/>
      <w:lang w:val="es-ES"/>
      <w14:ligatures w14:val="none"/>
    </w:rPr>
  </w:style>
  <w:style w:type="paragraph" w:styleId="BodyText">
    <w:name w:val="Body Text"/>
    <w:basedOn w:val="Normal"/>
    <w:link w:val="BodyTextChar"/>
    <w:uiPriority w:val="1"/>
    <w:qFormat/>
    <w:rsid w:val="009C01FF"/>
    <w:rPr>
      <w:szCs w:val="24"/>
    </w:rPr>
  </w:style>
  <w:style w:type="character" w:styleId="BodyTextChar" w:customStyle="1">
    <w:name w:val="Body Text Char"/>
    <w:basedOn w:val="DefaultParagraphFont"/>
    <w:link w:val="BodyText"/>
    <w:uiPriority w:val="1"/>
    <w:rsid w:val="009C01FF"/>
    <w:rPr>
      <w:rFonts w:ascii="Nunito Sans Light" w:hAnsi="Nunito Sans Light" w:eastAsia="Nunito Sans Light" w:cs="Nunito Sans Light"/>
      <w:kern w:val="0"/>
      <w:sz w:val="24"/>
      <w:szCs w:val="24"/>
      <w:lang w:val="es-ES"/>
      <w14:ligatures w14:val="none"/>
    </w:rPr>
  </w:style>
  <w:style w:type="paragraph" w:styleId="ListParagraph">
    <w:name w:val="List Paragraph"/>
    <w:basedOn w:val="Normal"/>
    <w:link w:val="ListParagraphChar"/>
    <w:uiPriority w:val="34"/>
    <w:rsid w:val="009C01FF"/>
    <w:pPr>
      <w:ind w:left="2394" w:hanging="737"/>
    </w:pPr>
  </w:style>
  <w:style w:type="paragraph" w:styleId="Ttulocontenido" w:customStyle="1">
    <w:name w:val="Título contenido"/>
    <w:basedOn w:val="ListParagraph"/>
    <w:link w:val="TtulocontenidoCar"/>
    <w:qFormat/>
    <w:rsid w:val="00233AD2"/>
    <w:pPr>
      <w:numPr>
        <w:numId w:val="1"/>
      </w:numPr>
      <w:spacing w:before="64" w:line="701" w:lineRule="exact"/>
      <w:ind w:left="720"/>
    </w:pPr>
    <w:rPr>
      <w:color w:val="0D3858"/>
      <w:sz w:val="32"/>
    </w:rPr>
  </w:style>
  <w:style w:type="paragraph" w:styleId="Ttulodeprimernivel" w:customStyle="1">
    <w:name w:val="Título de primer nivel"/>
    <w:basedOn w:val="Normal"/>
    <w:next w:val="Normal"/>
    <w:link w:val="TtulodeprimernivelCar"/>
    <w:autoRedefine/>
    <w:qFormat/>
    <w:rsid w:val="00233AD2"/>
    <w:pPr>
      <w:numPr>
        <w:numId w:val="2"/>
      </w:numPr>
      <w:jc w:val="left"/>
    </w:pPr>
    <w:rPr>
      <w:color w:val="14BFCC"/>
      <w:sz w:val="34"/>
      <w:szCs w:val="34"/>
    </w:rPr>
  </w:style>
  <w:style w:type="character" w:styleId="ListParagraphChar" w:customStyle="1">
    <w:name w:val="List Paragraph Char"/>
    <w:basedOn w:val="DefaultParagraphFont"/>
    <w:link w:val="ListParagraph"/>
    <w:uiPriority w:val="34"/>
    <w:rsid w:val="009C01FF"/>
    <w:rPr>
      <w:rFonts w:ascii="Nunito Sans Light" w:hAnsi="Nunito Sans Light" w:eastAsia="Nunito Sans Light" w:cs="Nunito Sans Light"/>
      <w:kern w:val="0"/>
      <w:sz w:val="24"/>
      <w:lang w:val="es-ES"/>
      <w14:ligatures w14:val="none"/>
    </w:rPr>
  </w:style>
  <w:style w:type="character" w:styleId="TtulocontenidoCar" w:customStyle="1">
    <w:name w:val="Título contenido Car"/>
    <w:basedOn w:val="ListParagraphChar"/>
    <w:link w:val="Ttulocontenido"/>
    <w:rsid w:val="00233AD2"/>
    <w:rPr>
      <w:rFonts w:ascii="Calibri" w:hAnsi="Calibri" w:eastAsia="Nunito Sans Light" w:cs="Nunito Sans Light"/>
      <w:color w:val="0D3858"/>
      <w:kern w:val="0"/>
      <w:sz w:val="32"/>
      <w:lang w:val="es-ES"/>
      <w14:ligatures w14:val="none"/>
    </w:rPr>
  </w:style>
  <w:style w:type="character" w:styleId="TtulodeprimernivelCar" w:customStyle="1">
    <w:name w:val="Título de primer nivel Car"/>
    <w:basedOn w:val="DefaultParagraphFont"/>
    <w:link w:val="Ttulodeprimernivel"/>
    <w:rsid w:val="00233AD2"/>
    <w:rPr>
      <w:rFonts w:ascii="Calibri" w:hAnsi="Calibri" w:eastAsia="Nunito Sans Light" w:cs="Nunito Sans Light"/>
      <w:color w:val="14BFCC"/>
      <w:kern w:val="0"/>
      <w:sz w:val="34"/>
      <w:szCs w:val="34"/>
      <w:lang w:val="es-ES"/>
      <w14:ligatures w14:val="none"/>
    </w:rPr>
  </w:style>
  <w:style w:type="paragraph" w:styleId="Textoreferenciasotros" w:customStyle="1">
    <w:name w:val="Texto referencias otros"/>
    <w:basedOn w:val="Normal"/>
    <w:link w:val="TextoreferenciasotrosChar"/>
    <w:autoRedefine/>
    <w:rsid w:val="004A6843"/>
    <w:pPr>
      <w:jc w:val="left"/>
    </w:pPr>
    <w:rPr>
      <w:color w:val="000000" w:themeColor="text1"/>
    </w:rPr>
  </w:style>
  <w:style w:type="character" w:styleId="TextoreferenciasotrosChar" w:customStyle="1">
    <w:name w:val="Texto referencias otros Char"/>
    <w:basedOn w:val="DefaultParagraphFont"/>
    <w:link w:val="Textoreferenciasotros"/>
    <w:rsid w:val="004A6843"/>
    <w:rPr>
      <w:rFonts w:ascii="Nunito Sans Light" w:hAnsi="Nunito Sans Light" w:eastAsia="Nunito Sans Light" w:cs="Nunito Sans Light"/>
      <w:color w:val="000000" w:themeColor="text1"/>
      <w:kern w:val="0"/>
      <w:sz w:val="24"/>
      <w:lang w:val="es-ES"/>
      <w14:ligatures w14:val="none"/>
    </w:rPr>
  </w:style>
  <w:style w:type="paragraph" w:styleId="Informacintcnica" w:customStyle="1">
    <w:name w:val="Información técnica"/>
    <w:basedOn w:val="Normal"/>
    <w:link w:val="InformacintcnicaCar"/>
    <w:autoRedefine/>
    <w:qFormat/>
    <w:rsid w:val="00233AD2"/>
    <w:pPr>
      <w:spacing w:before="0"/>
      <w:jc w:val="right"/>
    </w:pPr>
    <w:rPr>
      <w:color w:val="14BFCC"/>
      <w:sz w:val="48"/>
    </w:rPr>
  </w:style>
  <w:style w:type="paragraph" w:styleId="TextosFichatcnicaPARRAFOS" w:customStyle="1">
    <w:name w:val="Textos Ficha técnica (PARRAFOS)"/>
    <w:basedOn w:val="Normal"/>
    <w:uiPriority w:val="99"/>
    <w:rsid w:val="000C181F"/>
    <w:pPr>
      <w:widowControl/>
      <w:suppressAutoHyphens/>
      <w:adjustRightInd w:val="0"/>
      <w:spacing w:line="360" w:lineRule="atLeast"/>
      <w:jc w:val="left"/>
      <w:textAlignment w:val="center"/>
    </w:pPr>
    <w:rPr>
      <w:rFonts w:eastAsiaTheme="minorHAnsi"/>
      <w:color w:val="000000"/>
      <w:szCs w:val="24"/>
      <w:u w:color="FAB01A"/>
      <w:lang w:val="es-ES_tradnl"/>
      <w14:ligatures w14:val="standardContextual"/>
    </w:rPr>
  </w:style>
  <w:style w:type="character" w:styleId="InformacintcnicaCar" w:customStyle="1">
    <w:name w:val="Información técnica Car"/>
    <w:basedOn w:val="DefaultParagraphFont"/>
    <w:link w:val="Informacintcnica"/>
    <w:rsid w:val="00233AD2"/>
    <w:rPr>
      <w:rFonts w:ascii="Calibri" w:hAnsi="Calibri" w:eastAsia="Nunito Sans Light" w:cs="Nunito Sans Light"/>
      <w:color w:val="14BFCC"/>
      <w:kern w:val="0"/>
      <w:sz w:val="48"/>
      <w:lang w:val="es-ES"/>
      <w14:ligatures w14:val="none"/>
    </w:rPr>
  </w:style>
  <w:style w:type="paragraph" w:styleId="Informacintexto" w:customStyle="1">
    <w:name w:val="Información texto"/>
    <w:basedOn w:val="Normal"/>
    <w:link w:val="InformacintextoCar"/>
    <w:autoRedefine/>
    <w:qFormat/>
    <w:rsid w:val="00C77810"/>
    <w:pPr>
      <w:spacing w:before="0"/>
      <w:ind w:left="4248"/>
      <w:jc w:val="left"/>
    </w:pPr>
    <w:rPr>
      <w:color w:val="000000" w:themeColor="text1"/>
    </w:rPr>
  </w:style>
  <w:style w:type="character" w:styleId="InformacintextoCar" w:customStyle="1">
    <w:name w:val="Información texto Car"/>
    <w:basedOn w:val="DefaultParagraphFont"/>
    <w:link w:val="Informacintexto"/>
    <w:rsid w:val="00C77810"/>
    <w:rPr>
      <w:rFonts w:ascii="Nunito Sans Light" w:hAnsi="Nunito Sans Light" w:eastAsia="Nunito Sans Light" w:cs="Nunito Sans Light"/>
      <w:color w:val="000000" w:themeColor="text1"/>
      <w:kern w:val="0"/>
      <w:sz w:val="24"/>
      <w:lang w:val="es-ES"/>
      <w14:ligatures w14:val="none"/>
    </w:rPr>
  </w:style>
  <w:style w:type="paragraph" w:styleId="Referencias" w:customStyle="1">
    <w:name w:val="Referencias"/>
    <w:basedOn w:val="Ttulodeprimernivel"/>
    <w:next w:val="Normal"/>
    <w:link w:val="ReferenciasCar"/>
    <w:autoRedefine/>
    <w:qFormat/>
    <w:rsid w:val="00233AD2"/>
    <w:pPr>
      <w:numPr>
        <w:numId w:val="3"/>
      </w:numPr>
      <w:ind w:left="360"/>
    </w:pPr>
    <w:rPr>
      <w:noProof/>
    </w:rPr>
  </w:style>
  <w:style w:type="character" w:styleId="ReferenciasCar" w:customStyle="1">
    <w:name w:val="Referencias Car"/>
    <w:basedOn w:val="TtulodeprimernivelCar"/>
    <w:link w:val="Referencias"/>
    <w:rsid w:val="00233AD2"/>
    <w:rPr>
      <w:rFonts w:ascii="Calibri" w:hAnsi="Calibri" w:eastAsia="Nunito Sans Light" w:cs="Nunito Sans Light"/>
      <w:noProof/>
      <w:color w:val="14BFCC"/>
      <w:kern w:val="0"/>
      <w:sz w:val="34"/>
      <w:szCs w:val="34"/>
      <w:lang w:val="es-ES"/>
      <w14:ligatures w14:val="none"/>
    </w:rPr>
  </w:style>
  <w:style w:type="paragraph" w:styleId="TextoReferenciasbibliograficas" w:customStyle="1">
    <w:name w:val="Texto Referencias bibliograficas"/>
    <w:basedOn w:val="BodyText"/>
    <w:link w:val="TextoReferenciasbibliograficasChar"/>
    <w:autoRedefine/>
    <w:qFormat/>
    <w:rsid w:val="0035235B"/>
    <w:pPr>
      <w:spacing w:before="165" w:line="254" w:lineRule="auto"/>
      <w:ind w:left="709" w:right="-93" w:hanging="709"/>
    </w:pPr>
    <w:rPr>
      <w:spacing w:val="-7"/>
    </w:rPr>
  </w:style>
  <w:style w:type="character" w:styleId="TextoReferenciasbibliograficasChar" w:customStyle="1">
    <w:name w:val="Texto Referencias bibliograficas Char"/>
    <w:basedOn w:val="BodyTextChar"/>
    <w:link w:val="TextoReferenciasbibliograficas"/>
    <w:rsid w:val="0035235B"/>
    <w:rPr>
      <w:rFonts w:ascii="Nunito Sans Light" w:hAnsi="Nunito Sans Light" w:eastAsia="Nunito Sans Light" w:cs="Nunito Sans Light"/>
      <w:spacing w:val="-7"/>
      <w:kern w:val="0"/>
      <w:sz w:val="24"/>
      <w:szCs w:val="24"/>
      <w:lang w:val="es-ES"/>
      <w14:ligatures w14:val="none"/>
    </w:rPr>
  </w:style>
  <w:style w:type="character" w:styleId="Hyperlink">
    <w:name w:val="Hyperlink"/>
    <w:basedOn w:val="DefaultParagraphFont"/>
    <w:uiPriority w:val="99"/>
    <w:unhideWhenUsed/>
    <w:rsid w:val="00A52EE0"/>
    <w:rPr>
      <w:color w:val="0563C1" w:themeColor="hyperlink"/>
      <w:u w:val="single"/>
    </w:rPr>
  </w:style>
  <w:style w:type="character" w:styleId="PlaceholderText">
    <w:name w:val="Placeholder Text"/>
    <w:basedOn w:val="DefaultParagraphFont"/>
    <w:uiPriority w:val="99"/>
    <w:semiHidden/>
    <w:rsid w:val="00DD0B50"/>
    <w:rPr>
      <w:color w:val="808080"/>
    </w:rPr>
  </w:style>
  <w:style w:type="paragraph" w:styleId="Ttulosegundonivel" w:customStyle="1">
    <w:name w:val="Título segundo nivel"/>
    <w:basedOn w:val="Ttulodeprimernivel"/>
    <w:next w:val="Normal"/>
    <w:link w:val="TtulosegundonivelChar"/>
    <w:qFormat/>
    <w:rsid w:val="003B2608"/>
    <w:pPr>
      <w:numPr>
        <w:ilvl w:val="1"/>
      </w:numPr>
      <w:ind w:left="709" w:hanging="709"/>
    </w:pPr>
    <w:rPr>
      <w:sz w:val="30"/>
      <w:szCs w:val="30"/>
    </w:rPr>
  </w:style>
  <w:style w:type="paragraph" w:styleId="Ttulodetercernivel" w:customStyle="1">
    <w:name w:val="Título de tercer nivel"/>
    <w:basedOn w:val="Ttulosegundonivel"/>
    <w:next w:val="Normal"/>
    <w:link w:val="TtulodetercernivelChar"/>
    <w:qFormat/>
    <w:rsid w:val="00E32FAD"/>
    <w:pPr>
      <w:numPr>
        <w:ilvl w:val="2"/>
      </w:numPr>
      <w:ind w:left="993" w:hanging="993"/>
    </w:pPr>
  </w:style>
  <w:style w:type="character" w:styleId="TtulosegundonivelChar" w:customStyle="1">
    <w:name w:val="Título segundo nivel Char"/>
    <w:basedOn w:val="TtulodeprimernivelCar"/>
    <w:link w:val="Ttulosegundonivel"/>
    <w:rsid w:val="003B2608"/>
    <w:rPr>
      <w:rFonts w:ascii="Nunito Sans ExtraBold" w:hAnsi="Nunito Sans ExtraBold" w:eastAsia="Nunito Sans Light" w:cs="Nunito Sans Light"/>
      <w:color w:val="14BFCC"/>
      <w:kern w:val="0"/>
      <w:sz w:val="30"/>
      <w:szCs w:val="30"/>
      <w:lang w:val="es-ES"/>
      <w14:ligatures w14:val="none"/>
    </w:rPr>
  </w:style>
  <w:style w:type="character" w:styleId="TtulodetercernivelChar" w:customStyle="1">
    <w:name w:val="Título de tercer nivel Char"/>
    <w:basedOn w:val="TtulosegundonivelChar"/>
    <w:link w:val="Ttulodetercernivel"/>
    <w:rsid w:val="00E32FAD"/>
    <w:rPr>
      <w:rFonts w:ascii="Nunito Sans ExtraBold" w:hAnsi="Nunito Sans ExtraBold" w:eastAsia="Nunito Sans Light" w:cs="Nunito Sans Light"/>
      <w:color w:val="14BFCC"/>
      <w:kern w:val="0"/>
      <w:sz w:val="30"/>
      <w:szCs w:val="30"/>
      <w:lang w:val="es-ES"/>
      <w14:ligatures w14:val="none"/>
    </w:rPr>
  </w:style>
  <w:style w:type="paragraph" w:styleId="Vietaprimernivel" w:customStyle="1">
    <w:name w:val="Viñeta primer nivel"/>
    <w:basedOn w:val="Vietanumero"/>
    <w:link w:val="VietaprimernivelCar"/>
    <w:autoRedefine/>
    <w:rsid w:val="00AA41DC"/>
  </w:style>
  <w:style w:type="paragraph" w:styleId="Vietaliteral" w:customStyle="1">
    <w:name w:val="Viñeta literal"/>
    <w:basedOn w:val="Normal"/>
    <w:link w:val="VietaliteralChar"/>
    <w:autoRedefine/>
    <w:qFormat/>
    <w:rsid w:val="006631F1"/>
    <w:pPr>
      <w:numPr>
        <w:numId w:val="6"/>
      </w:numPr>
      <w:spacing w:before="0"/>
    </w:pPr>
    <w:rPr>
      <w:lang w:val="en-US"/>
    </w:rPr>
  </w:style>
  <w:style w:type="character" w:styleId="VietaprimernivelCar" w:customStyle="1">
    <w:name w:val="Viñeta primer nivel Car"/>
    <w:basedOn w:val="ListParagraphChar"/>
    <w:link w:val="Vietaprimernivel"/>
    <w:rsid w:val="00AA41DC"/>
    <w:rPr>
      <w:rFonts w:ascii="Nunito Sans Light" w:hAnsi="Nunito Sans Light" w:eastAsia="Nunito Sans Light" w:cs="Nunito Sans Light"/>
      <w:kern w:val="0"/>
      <w:sz w:val="24"/>
      <w:lang w:val="es-419"/>
      <w14:ligatures w14:val="none"/>
    </w:rPr>
  </w:style>
  <w:style w:type="paragraph" w:styleId="vietapunto" w:customStyle="1">
    <w:name w:val="viñeta punto"/>
    <w:basedOn w:val="Normal"/>
    <w:link w:val="vietapuntoCar"/>
    <w:autoRedefine/>
    <w:qFormat/>
    <w:rsid w:val="006631F1"/>
    <w:pPr>
      <w:numPr>
        <w:numId w:val="7"/>
      </w:numPr>
      <w:spacing w:before="0"/>
    </w:pPr>
    <w:rPr>
      <w:lang w:val="en-US"/>
    </w:rPr>
  </w:style>
  <w:style w:type="character" w:styleId="VietaliteralChar" w:customStyle="1">
    <w:name w:val="Viñeta literal Char"/>
    <w:basedOn w:val="DefaultParagraphFont"/>
    <w:link w:val="Vietaliteral"/>
    <w:rsid w:val="006631F1"/>
    <w:rPr>
      <w:rFonts w:ascii="Nunito Sans Light" w:hAnsi="Nunito Sans Light" w:eastAsia="Nunito Sans Light" w:cs="Nunito Sans Light"/>
      <w:kern w:val="0"/>
      <w:sz w:val="24"/>
      <w14:ligatures w14:val="none"/>
    </w:rPr>
  </w:style>
  <w:style w:type="character" w:styleId="vietapuntoCar" w:customStyle="1">
    <w:name w:val="viñeta punto Car"/>
    <w:basedOn w:val="DefaultParagraphFont"/>
    <w:link w:val="vietapunto"/>
    <w:rsid w:val="006631F1"/>
    <w:rPr>
      <w:rFonts w:ascii="Nunito Sans Light" w:hAnsi="Nunito Sans Light" w:eastAsia="Nunito Sans Light" w:cs="Nunito Sans Light"/>
      <w:kern w:val="0"/>
      <w:sz w:val="24"/>
      <w14:ligatures w14:val="none"/>
    </w:rPr>
  </w:style>
  <w:style w:type="paragraph" w:styleId="Vietanumero" w:customStyle="1">
    <w:name w:val="Viñeta numero"/>
    <w:basedOn w:val="ListParagraph"/>
    <w:link w:val="VietanumeroChar"/>
    <w:qFormat/>
    <w:rsid w:val="006631F1"/>
    <w:pPr>
      <w:numPr>
        <w:numId w:val="5"/>
      </w:numPr>
      <w:tabs>
        <w:tab w:val="left" w:pos="7740"/>
      </w:tabs>
      <w:spacing w:before="0"/>
    </w:pPr>
    <w:rPr>
      <w:lang w:val="es-419"/>
    </w:rPr>
  </w:style>
  <w:style w:type="paragraph" w:styleId="Header">
    <w:name w:val="header"/>
    <w:basedOn w:val="Normal"/>
    <w:link w:val="HeaderChar"/>
    <w:uiPriority w:val="99"/>
    <w:unhideWhenUsed/>
    <w:rsid w:val="00B478DD"/>
    <w:pPr>
      <w:tabs>
        <w:tab w:val="center" w:pos="4680"/>
        <w:tab w:val="right" w:pos="9360"/>
      </w:tabs>
      <w:spacing w:before="0"/>
    </w:pPr>
  </w:style>
  <w:style w:type="character" w:styleId="VietanumeroChar" w:customStyle="1">
    <w:name w:val="Viñeta numero Char"/>
    <w:basedOn w:val="ListParagraphChar"/>
    <w:link w:val="Vietanumero"/>
    <w:rsid w:val="006631F1"/>
    <w:rPr>
      <w:rFonts w:ascii="Nunito Sans Light" w:hAnsi="Nunito Sans Light" w:eastAsia="Nunito Sans Light" w:cs="Nunito Sans Light"/>
      <w:kern w:val="0"/>
      <w:sz w:val="24"/>
      <w:lang w:val="es-419"/>
      <w14:ligatures w14:val="none"/>
    </w:rPr>
  </w:style>
  <w:style w:type="character" w:styleId="HeaderChar" w:customStyle="1">
    <w:name w:val="Header Char"/>
    <w:basedOn w:val="DefaultParagraphFont"/>
    <w:link w:val="Header"/>
    <w:uiPriority w:val="99"/>
    <w:rsid w:val="00B478DD"/>
    <w:rPr>
      <w:rFonts w:ascii="Nunito Sans Light" w:hAnsi="Nunito Sans Light" w:eastAsia="Nunito Sans Light" w:cs="Nunito Sans Light"/>
      <w:kern w:val="0"/>
      <w:sz w:val="24"/>
      <w:lang w:val="es-ES"/>
      <w14:ligatures w14:val="none"/>
    </w:rPr>
  </w:style>
  <w:style w:type="paragraph" w:styleId="Footer">
    <w:name w:val="footer"/>
    <w:basedOn w:val="Normal"/>
    <w:link w:val="FooterChar"/>
    <w:uiPriority w:val="99"/>
    <w:unhideWhenUsed/>
    <w:rsid w:val="00B478DD"/>
    <w:pPr>
      <w:tabs>
        <w:tab w:val="center" w:pos="4680"/>
        <w:tab w:val="right" w:pos="9360"/>
      </w:tabs>
      <w:spacing w:before="0"/>
    </w:pPr>
  </w:style>
  <w:style w:type="character" w:styleId="FooterChar" w:customStyle="1">
    <w:name w:val="Footer Char"/>
    <w:basedOn w:val="DefaultParagraphFont"/>
    <w:link w:val="Footer"/>
    <w:uiPriority w:val="99"/>
    <w:rsid w:val="00B478DD"/>
    <w:rPr>
      <w:rFonts w:ascii="Nunito Sans Light" w:hAnsi="Nunito Sans Light" w:eastAsia="Nunito Sans Light" w:cs="Nunito Sans Light"/>
      <w:kern w:val="0"/>
      <w:sz w:val="24"/>
      <w:lang w:val="es-ES"/>
      <w14:ligatures w14:val="none"/>
    </w:rPr>
  </w:style>
  <w:style w:type="paragraph" w:styleId="Importante" w:customStyle="1">
    <w:name w:val="Importante"/>
    <w:basedOn w:val="Normal"/>
    <w:link w:val="ImportanteCar"/>
    <w:autoRedefine/>
    <w:qFormat/>
    <w:rsid w:val="00233AD2"/>
    <w:rPr>
      <w:rFonts w:asciiTheme="minorHAnsi" w:hAnsiTheme="minorHAnsi" w:cstheme="minorHAnsi"/>
      <w:sz w:val="18"/>
      <w:szCs w:val="18"/>
    </w:rPr>
  </w:style>
  <w:style w:type="character" w:styleId="ImportanteCar" w:customStyle="1">
    <w:name w:val="Importante Car"/>
    <w:basedOn w:val="DefaultParagraphFont"/>
    <w:link w:val="Importante"/>
    <w:rsid w:val="00233AD2"/>
    <w:rPr>
      <w:rFonts w:eastAsia="Nunito Sans Light" w:cstheme="minorHAnsi"/>
      <w:kern w:val="0"/>
      <w:sz w:val="18"/>
      <w:szCs w:val="18"/>
      <w:lang w:val="es-ES"/>
      <w14:ligatures w14:val="none"/>
    </w:rPr>
  </w:style>
  <w:style w:type="table" w:styleId="TableNormal1" w:customStyle="1">
    <w:name w:val="Table Normal1"/>
    <w:uiPriority w:val="2"/>
    <w:semiHidden/>
    <w:unhideWhenUsed/>
    <w:qFormat/>
    <w:rsid w:val="00802F73"/>
    <w:pPr>
      <w:widowControl w:val="0"/>
      <w:autoSpaceDE w:val="0"/>
      <w:autoSpaceDN w:val="0"/>
      <w:spacing w:after="0" w:line="240" w:lineRule="auto"/>
    </w:pPr>
    <w:rPr>
      <w:kern w:val="0"/>
      <w14:ligatures w14:val="none"/>
    </w:rPr>
    <w:tblPr>
      <w:tblInd w:w="0" w:type="dxa"/>
      <w:tblCellMar>
        <w:top w:w="0" w:type="dxa"/>
        <w:left w:w="0" w:type="dxa"/>
        <w:bottom w:w="0" w:type="dxa"/>
        <w:right w:w="0" w:type="dxa"/>
      </w:tblCellMar>
    </w:tblPr>
  </w:style>
  <w:style w:type="paragraph" w:styleId="Ttulostabla" w:customStyle="1">
    <w:name w:val="Títulos tabla"/>
    <w:basedOn w:val="Normal"/>
    <w:link w:val="TtulostablaCar"/>
    <w:autoRedefine/>
    <w:qFormat/>
    <w:rsid w:val="00233AD2"/>
    <w:pPr>
      <w:spacing w:before="0"/>
      <w:jc w:val="center"/>
    </w:pPr>
    <w:rPr>
      <w:b/>
      <w:bCs/>
      <w:color w:val="0D3858"/>
      <w:sz w:val="20"/>
    </w:rPr>
  </w:style>
  <w:style w:type="paragraph" w:styleId="Fuente" w:customStyle="1">
    <w:name w:val="Fuente"/>
    <w:basedOn w:val="Ttulostabla"/>
    <w:link w:val="FuenteCar"/>
    <w:autoRedefine/>
    <w:qFormat/>
    <w:rsid w:val="00233AD2"/>
    <w:pPr>
      <w:spacing w:before="120" w:after="120"/>
      <w:jc w:val="left"/>
    </w:pPr>
    <w:rPr>
      <w:b w:val="0"/>
      <w:bCs w:val="0"/>
      <w:iCs/>
      <w:sz w:val="16"/>
    </w:rPr>
  </w:style>
  <w:style w:type="character" w:styleId="TtulostablaCar" w:customStyle="1">
    <w:name w:val="Títulos tabla Car"/>
    <w:basedOn w:val="DefaultParagraphFont"/>
    <w:link w:val="Ttulostabla"/>
    <w:rsid w:val="00233AD2"/>
    <w:rPr>
      <w:rFonts w:ascii="Calibri" w:hAnsi="Calibri" w:eastAsia="Nunito Sans Light" w:cs="Nunito Sans Light"/>
      <w:b/>
      <w:bCs/>
      <w:color w:val="0D3858"/>
      <w:kern w:val="0"/>
      <w:sz w:val="20"/>
      <w:lang w:val="es-ES"/>
      <w14:ligatures w14:val="none"/>
    </w:rPr>
  </w:style>
  <w:style w:type="character" w:styleId="FuenteCar" w:customStyle="1">
    <w:name w:val="Fuente Car"/>
    <w:basedOn w:val="TtulostablaCar"/>
    <w:link w:val="Fuente"/>
    <w:rsid w:val="00233AD2"/>
    <w:rPr>
      <w:rFonts w:ascii="Calibri" w:hAnsi="Calibri" w:eastAsia="Nunito Sans Light" w:cs="Nunito Sans Light"/>
      <w:b w:val="0"/>
      <w:bCs w:val="0"/>
      <w:iCs/>
      <w:color w:val="0D3858"/>
      <w:kern w:val="0"/>
      <w:sz w:val="16"/>
      <w:lang w:val="es-ES"/>
      <w14:ligatures w14:val="none"/>
    </w:rPr>
  </w:style>
  <w:style w:type="character" w:styleId="UnresolvedMention">
    <w:name w:val="Unresolved Mention"/>
    <w:basedOn w:val="DefaultParagraphFont"/>
    <w:uiPriority w:val="99"/>
    <w:semiHidden/>
    <w:unhideWhenUsed/>
    <w:rsid w:val="0035235B"/>
    <w:rPr>
      <w:color w:val="605E5C"/>
      <w:shd w:val="clear" w:color="auto" w:fill="E1DFDD"/>
    </w:rPr>
  </w:style>
  <w:style w:type="character" w:styleId="Heading2Char" w:customStyle="1">
    <w:name w:val="Heading 2 Char"/>
    <w:basedOn w:val="DefaultParagraphFont"/>
    <w:link w:val="Heading2"/>
    <w:uiPriority w:val="9"/>
    <w:rsid w:val="00233AD2"/>
    <w:rPr>
      <w:rFonts w:asciiTheme="majorHAnsi" w:hAnsiTheme="majorHAnsi" w:eastAsiaTheme="majorEastAsia" w:cstheme="majorBidi"/>
      <w:color w:val="2F5496" w:themeColor="accent1" w:themeShade="BF"/>
      <w:kern w:val="0"/>
      <w:sz w:val="26"/>
      <w:szCs w:val="26"/>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879004">
      <w:bodyDiv w:val="1"/>
      <w:marLeft w:val="0"/>
      <w:marRight w:val="0"/>
      <w:marTop w:val="0"/>
      <w:marBottom w:val="0"/>
      <w:divBdr>
        <w:top w:val="none" w:sz="0" w:space="0" w:color="auto"/>
        <w:left w:val="none" w:sz="0" w:space="0" w:color="auto"/>
        <w:bottom w:val="none" w:sz="0" w:space="0" w:color="auto"/>
        <w:right w:val="none" w:sz="0" w:space="0" w:color="auto"/>
      </w:divBdr>
    </w:div>
    <w:div w:id="1689797376">
      <w:bodyDiv w:val="1"/>
      <w:marLeft w:val="0"/>
      <w:marRight w:val="0"/>
      <w:marTop w:val="0"/>
      <w:marBottom w:val="0"/>
      <w:divBdr>
        <w:top w:val="none" w:sz="0" w:space="0" w:color="auto"/>
        <w:left w:val="none" w:sz="0" w:space="0" w:color="auto"/>
        <w:bottom w:val="none" w:sz="0" w:space="0" w:color="auto"/>
        <w:right w:val="none" w:sz="0" w:space="0" w:color="auto"/>
      </w:divBdr>
    </w:div>
    <w:div w:id="1754233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customXml" Target="../customXml/item2.xml" Id="rId26" /><Relationship Type="http://schemas.openxmlformats.org/officeDocument/2006/relationships/styles" Target="styles.xml" Id="rId3" /><Relationship Type="http://schemas.openxmlformats.org/officeDocument/2006/relationships/hyperlink" Target="http://www.un.org/sustainabledevelopment/es/objetivos-de-desarrollo-sostenible" TargetMode="External" Id="rId21" /><Relationship Type="http://schemas.openxmlformats.org/officeDocument/2006/relationships/endnotes" Target="endnotes.xml"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theme" Target="theme/theme1.xml" Id="rId25" /><Relationship Type="http://schemas.openxmlformats.org/officeDocument/2006/relationships/numbering" Target="numbering.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5.png" Id="rId11" /><Relationship Type="http://schemas.openxmlformats.org/officeDocument/2006/relationships/fontTable" Target="fontTable.xml" Id="rId24" /><Relationship Type="http://schemas.openxmlformats.org/officeDocument/2006/relationships/glossaryDocument" Target="glossary/document.xml" Id="Rff08ea2e606d444a" /><Relationship Type="http://schemas.openxmlformats.org/officeDocument/2006/relationships/webSettings" Target="webSettings.xml" Id="rId5" /><Relationship Type="http://schemas.openxmlformats.org/officeDocument/2006/relationships/image" Target="media/image9.png" Id="rId15" /><Relationship Type="http://schemas.openxmlformats.org/officeDocument/2006/relationships/footer" Target="footer1.xml" Id="rId23"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settings" Target="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5.png" Id="rId22" /><Relationship Type="http://schemas.openxmlformats.org/officeDocument/2006/relationships/customXml" Target="../customXml/item3.xml" Id="rId27" /></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amirezs\OneDrive%20-%20Polit&#233;cnico%20Grancolombiano\Escenarios\%5b02%5d%20Procesos%202023\%5b02%5d%20Documentos%20y%20formatos%202023\%5b02.3%5d%20Formato_Lectura_Fundamental\Template%20Lectura%20Fundamental.dotx" TargetMode="External"/></Relationships>
</file>

<file path=word/glossary/document.xml><?xml version="1.0" encoding="utf-8"?>
<w:glossaryDocument xmlns:wp14="http://schemas.microsoft.com/office/word/2010/wordprocessingDrawing" xmlns:w14="http://schemas.microsoft.com/office/word/2010/wordml" xmlns:w="http://schemas.openxmlformats.org/wordprocessingml/2006/main" xmlns:mc="http://schemas.openxmlformats.org/markup-compatibility/2006" mc:Ignorable="wp14">
  <w:docParts>
    <w:docPart>
      <w:docPartPr>
        <w:name w:val="DefaultPlaceholder_1081868574"/>
        <w:category>
          <w:name w:val="General"/>
          <w:gallery w:val="placeholder"/>
        </w:category>
        <w:types>
          <w:type w:val="bbPlcHdr"/>
        </w:types>
        <w:behaviors>
          <w:behavior w:val="content"/>
        </w:behaviors>
        <w:guid w:val="{b56b85e7-d2e9-4c80-99ee-b86efa961a63}"/>
      </w:docPartPr>
      <w:docPartBody>
        <w:p xmlns:wp14="http://schemas.microsoft.com/office/word/2010/wordml" w14:paraId="102C2E3D" wp14:textId="77777777">
          <w:r>
            <w:rPr>
              <w:rStyle w:val="PlaceholderText"/>
            </w:rPr>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CF3C16FDDDC3DF40850348AE9B3CE913" ma:contentTypeVersion="8" ma:contentTypeDescription="Crear nuevo documento." ma:contentTypeScope="" ma:versionID="6168085cb41dcb60ee3b9696938e0834">
  <xsd:schema xmlns:xsd="http://www.w3.org/2001/XMLSchema" xmlns:xs="http://www.w3.org/2001/XMLSchema" xmlns:p="http://schemas.microsoft.com/office/2006/metadata/properties" xmlns:ns2="8e600a63-1a45-4b0f-a303-52e3ae91e481" targetNamespace="http://schemas.microsoft.com/office/2006/metadata/properties" ma:root="true" ma:fieldsID="1e0bce19b1a8bede16273ce437f0b04f" ns2:_="">
    <xsd:import namespace="8e600a63-1a45-4b0f-a303-52e3ae91e48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600a63-1a45-4b0f-a303-52e3ae91e4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96D34B-BA02-403A-BEEF-4739F730B95A}">
  <ds:schemaRefs>
    <ds:schemaRef ds:uri="http://schemas.openxmlformats.org/officeDocument/2006/bibliography"/>
  </ds:schemaRefs>
</ds:datastoreItem>
</file>

<file path=customXml/itemProps2.xml><?xml version="1.0" encoding="utf-8"?>
<ds:datastoreItem xmlns:ds="http://schemas.openxmlformats.org/officeDocument/2006/customXml" ds:itemID="{74252AD1-1BD0-4CD0-A00C-A83873694905}"/>
</file>

<file path=customXml/itemProps3.xml><?xml version="1.0" encoding="utf-8"?>
<ds:datastoreItem xmlns:ds="http://schemas.openxmlformats.org/officeDocument/2006/customXml" ds:itemID="{673DAF0A-A524-49AD-A11C-95858B76504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Template Lectura Fundamental.dotx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Camilo A Ramírez Sánchez</dc:creator>
  <keywords/>
  <dc:description/>
  <lastModifiedBy>PAULA NATHALIA PINEDA ORTIZ</lastModifiedBy>
  <revision>5</revision>
  <dcterms:created xsi:type="dcterms:W3CDTF">2023-08-23T12:43:00.0000000Z</dcterms:created>
  <dcterms:modified xsi:type="dcterms:W3CDTF">2024-06-07T23:26:07.7751327Z</dcterms:modified>
</coreProperties>
</file>